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numbering.xml" ContentType="application/vnd.openxmlformats-officedocument.wordprocessingml.numbering+xml"/>
  <Override PartName="/word/webSettings.xml" ContentType="application/vnd.openxmlformats-officedocument.wordprocessingml.webSettings+xml"/>
  <Override PartName="/word/fontTable.xml" ContentType="application/vnd.openxmlformats-officedocument.wordprocessingml.fontTable+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1A2B61" w:rsidRPr="006F0838" w:rsidRDefault="006F0838" w:rsidP="006F0838">
      <w:pPr>
        <w:pStyle w:val="H1-Chapter"/>
      </w:pPr>
      <w:r w:rsidRPr="006F0838">
        <w:t>4</w:t>
      </w:r>
    </w:p>
    <w:p w14:paraId="00000002" w14:textId="77777777" w:rsidR="001A2B61" w:rsidRPr="006F0838" w:rsidRDefault="006F0838" w:rsidP="006F0838">
      <w:pPr>
        <w:pStyle w:val="H1-Chapter"/>
      </w:pPr>
      <w:r w:rsidRPr="006F0838">
        <w:t>Publishing and Exporting Creative Content</w:t>
      </w:r>
    </w:p>
    <w:p w14:paraId="00000003" w14:textId="77777777" w:rsidR="001A2B61" w:rsidRDefault="001A2B61" w:rsidP="00460BBC">
      <w:pPr>
        <w:pStyle w:val="P-Regular"/>
      </w:pPr>
    </w:p>
    <w:p w14:paraId="00000004" w14:textId="154700A2" w:rsidR="001A2B61" w:rsidRDefault="006F0838" w:rsidP="00460BBC">
      <w:pPr>
        <w:pStyle w:val="P-Regular"/>
      </w:pPr>
      <w:r>
        <w:t xml:space="preserve">In the previous chapter, we had a look at some of the more important features of the overall Animate interface. </w:t>
      </w:r>
      <w:sdt>
        <w:sdtPr>
          <w:tag w:val="goog_rdk_0"/>
          <w:id w:val="696817402"/>
        </w:sdtPr>
        <w:sdtEndPr/>
        <w:sdtContent/>
      </w:sdt>
      <w:r>
        <w:t xml:space="preserve">We’ll now look specifically at </w:t>
      </w:r>
      <w:r w:rsidR="00E52E74">
        <w:t>creating content</w:t>
      </w:r>
      <w:r>
        <w:t xml:space="preserve"> within Animate in a form that can be accessed or reused in additional ways. We will explain the differences </w:t>
      </w:r>
      <w:r w:rsidR="00E52E74">
        <w:t xml:space="preserve">between </w:t>
      </w:r>
      <w:r>
        <w:t xml:space="preserve">publishing to a specific target platform and exporting to various file types and see why you’d want to choose one workflow over the other in certain cases. We'll also have a look at the new </w:t>
      </w:r>
      <w:r w:rsidRPr="004B3D3F">
        <w:rPr>
          <w:rStyle w:val="P-Bold"/>
        </w:rPr>
        <w:t>Assets</w:t>
      </w:r>
      <w:r>
        <w:t xml:space="preserve"> panel and how to package assets for distribution </w:t>
      </w:r>
      <w:sdt>
        <w:sdtPr>
          <w:tag w:val="goog_rdk_1"/>
          <w:id w:val="-1550905388"/>
        </w:sdtPr>
        <w:sdtEndPr/>
        <w:sdtContent/>
      </w:sdt>
      <w:r>
        <w:t xml:space="preserve">and reuse through this mechanism. </w:t>
      </w:r>
      <w:r w:rsidR="00BA25B4">
        <w:t xml:space="preserve">To close off the chapter, we’ll examine the quick share and publish workflow. </w:t>
      </w:r>
    </w:p>
    <w:p w14:paraId="00000005" w14:textId="77777777" w:rsidR="001A2B61" w:rsidRDefault="006F0838" w:rsidP="00460BBC">
      <w:pPr>
        <w:pStyle w:val="P-Regular"/>
      </w:pPr>
      <w:r>
        <w:t>After reading this chapter, you’ll come away with the following skills:</w:t>
      </w:r>
    </w:p>
    <w:p w14:paraId="00000006" w14:textId="77777777" w:rsidR="001A2B61" w:rsidRPr="006F0838" w:rsidRDefault="006F0838" w:rsidP="006F0838">
      <w:pPr>
        <w:pStyle w:val="L-Bullets"/>
      </w:pPr>
      <w:r w:rsidRPr="006F0838">
        <w:t>Understand the differences between publishing and exporting content from your projects.</w:t>
      </w:r>
    </w:p>
    <w:p w14:paraId="00000007" w14:textId="77777777" w:rsidR="001A2B61" w:rsidRPr="006F0838" w:rsidRDefault="006F0838" w:rsidP="006F0838">
      <w:pPr>
        <w:pStyle w:val="L-Bullets"/>
      </w:pPr>
      <w:r w:rsidRPr="006F0838">
        <w:t>Gain awareness as to which platforms you should target for various use cases and the differences in publish settings between them.</w:t>
      </w:r>
    </w:p>
    <w:p w14:paraId="00000008" w14:textId="77777777" w:rsidR="001A2B61" w:rsidRPr="006F0838" w:rsidRDefault="006F0838" w:rsidP="006F0838">
      <w:pPr>
        <w:pStyle w:val="L-Bullets"/>
      </w:pPr>
      <w:r w:rsidRPr="006F0838">
        <w:t>Understand the options available through various export formats and settings.</w:t>
      </w:r>
    </w:p>
    <w:p w14:paraId="00000009" w14:textId="5FF0112E" w:rsidR="001A2B61" w:rsidRDefault="006F0838" w:rsidP="006F0838">
      <w:pPr>
        <w:pStyle w:val="L-Bullets"/>
      </w:pPr>
      <w:r w:rsidRPr="006F0838">
        <w:t>Become familiar with the Assets panel and mechanisms for sharing assets with others using this workflow.</w:t>
      </w:r>
    </w:p>
    <w:p w14:paraId="17CFF2BF" w14:textId="7DC2B97D" w:rsidR="00BA25B4" w:rsidRPr="006F0838" w:rsidRDefault="00BA25B4" w:rsidP="006F0838">
      <w:pPr>
        <w:pStyle w:val="L-Bullets"/>
      </w:pPr>
      <w:r>
        <w:t>Utilize</w:t>
      </w:r>
      <w:r w:rsidR="00366E38">
        <w:t xml:space="preserve"> the</w:t>
      </w:r>
      <w:r>
        <w:t xml:space="preserve"> quick share and publish</w:t>
      </w:r>
      <w:r w:rsidR="00366E38">
        <w:t xml:space="preserve"> workflow</w:t>
      </w:r>
      <w:r>
        <w:t xml:space="preserve"> to </w:t>
      </w:r>
      <w:proofErr w:type="gramStart"/>
      <w:r>
        <w:t>more quickly get your content out</w:t>
      </w:r>
      <w:proofErr w:type="gramEnd"/>
      <w:r>
        <w:t xml:space="preserve"> into the world. </w:t>
      </w:r>
    </w:p>
    <w:p w14:paraId="0000000A" w14:textId="6B12B21A" w:rsidR="001A2B61" w:rsidRDefault="006F0838" w:rsidP="00460BBC">
      <w:pPr>
        <w:pStyle w:val="H1-Section"/>
      </w:pPr>
      <w:r>
        <w:t>Technical Requirements</w:t>
      </w:r>
    </w:p>
    <w:p w14:paraId="0000000B" w14:textId="77777777" w:rsidR="001A2B61" w:rsidRDefault="006F0838" w:rsidP="00460BBC">
      <w:pPr>
        <w:pStyle w:val="P-Regular"/>
      </w:pPr>
      <w:r>
        <w:t xml:space="preserve">You will need the following software and hardware to complete this chapter: </w:t>
      </w:r>
    </w:p>
    <w:p w14:paraId="0000000C" w14:textId="09FFAA3C" w:rsidR="001A2B61" w:rsidRDefault="006F0838" w:rsidP="006F0838">
      <w:pPr>
        <w:pStyle w:val="L-Bullets"/>
      </w:pPr>
      <w:r>
        <w:t>Adobe Animate 202</w:t>
      </w:r>
      <w:r w:rsidR="004F050C">
        <w:t>2</w:t>
      </w:r>
      <w:r>
        <w:t xml:space="preserve"> (version 2</w:t>
      </w:r>
      <w:r w:rsidR="004F050C">
        <w:t>2</w:t>
      </w:r>
      <w:r>
        <w:t>.0 or above)</w:t>
      </w:r>
      <w:r w:rsidR="00E52E74">
        <w:t>.</w:t>
      </w:r>
    </w:p>
    <w:p w14:paraId="0000000D" w14:textId="1F0868EF" w:rsidR="001A2B61" w:rsidRDefault="006F0838" w:rsidP="006F0838">
      <w:pPr>
        <w:pStyle w:val="L-Bullets"/>
      </w:pPr>
      <w:r>
        <w:lastRenderedPageBreak/>
        <w:t xml:space="preserve">Refer to the Animate </w:t>
      </w:r>
      <w:r w:rsidR="00E52E74">
        <w:t>s</w:t>
      </w:r>
      <w:r>
        <w:t xml:space="preserve">ystem </w:t>
      </w:r>
      <w:r w:rsidR="00E52E74">
        <w:t>r</w:t>
      </w:r>
      <w:r>
        <w:t xml:space="preserve">equirements page for hardware specifications: </w:t>
      </w:r>
      <w:r w:rsidRPr="00460BBC">
        <w:rPr>
          <w:rStyle w:val="P-URL"/>
        </w:rPr>
        <w:t>https://helpx.adobe.com/animate/system-requirements.html</w:t>
      </w:r>
      <w:r w:rsidR="00E52E74">
        <w:t>.</w:t>
      </w:r>
    </w:p>
    <w:p w14:paraId="0000000E" w14:textId="1E22EAD0" w:rsidR="001A2B61" w:rsidRDefault="006F0838" w:rsidP="00460BBC">
      <w:pPr>
        <w:pStyle w:val="H1-Section"/>
      </w:pPr>
      <w:r w:rsidRPr="00460BBC">
        <w:t>Publishing v</w:t>
      </w:r>
      <w:r w:rsidR="00E52E74">
        <w:t>ersu</w:t>
      </w:r>
      <w:r w:rsidRPr="00460BBC">
        <w:t xml:space="preserve">s </w:t>
      </w:r>
      <w:r w:rsidR="002A3877">
        <w:t>E</w:t>
      </w:r>
      <w:r>
        <w:t>xporting</w:t>
      </w:r>
    </w:p>
    <w:p w14:paraId="0000000F" w14:textId="1994F3AE" w:rsidR="001A2B61" w:rsidRDefault="006F0838" w:rsidP="00AE3399">
      <w:pPr>
        <w:pStyle w:val="P-Regular"/>
      </w:pPr>
      <w:r>
        <w:t>In this section, we are going to compare what it means to publish a document versus what it means to export a document. When dealing with any Animate document</w:t>
      </w:r>
      <w:r w:rsidR="00E52E74">
        <w:t>,</w:t>
      </w:r>
      <w:r>
        <w:t xml:space="preserve"> there are going to be a</w:t>
      </w:r>
      <w:r w:rsidR="00B01817">
        <w:fldChar w:fldCharType="begin"/>
      </w:r>
      <w:r w:rsidR="00B01817">
        <w:instrText xml:space="preserve"> XE "document, publishing:versus document, exporting" </w:instrText>
      </w:r>
      <w:r w:rsidR="00B01817">
        <w:fldChar w:fldCharType="end"/>
      </w:r>
      <w:r>
        <w:t xml:space="preserve"> number of choices you can make depending on what type of files you want to generate from your project. </w:t>
      </w:r>
    </w:p>
    <w:p w14:paraId="00000010" w14:textId="5B88A8B1" w:rsidR="001A2B61" w:rsidRDefault="006F0838" w:rsidP="004B3D3F">
      <w:pPr>
        <w:pStyle w:val="P-Regular"/>
      </w:pPr>
      <w:r>
        <w:t>Let’s consider what it means to publish</w:t>
      </w:r>
      <w:r w:rsidR="00670B4E">
        <w:fldChar w:fldCharType="begin"/>
      </w:r>
      <w:r w:rsidR="00670B4E">
        <w:instrText xml:space="preserve"> XE "document, exporting:versus document, publishing" </w:instrText>
      </w:r>
      <w:r w:rsidR="00670B4E">
        <w:fldChar w:fldCharType="end"/>
      </w:r>
      <w:r>
        <w:t xml:space="preserve"> your document first. Often, new users to Animate think th</w:t>
      </w:r>
      <w:sdt>
        <w:sdtPr>
          <w:tag w:val="goog_rdk_4"/>
          <w:id w:val="-2054233081"/>
        </w:sdtPr>
        <w:sdtEndPr/>
        <w:sdtContent/>
      </w:sdt>
      <w:r>
        <w:t>at by choosing a certain document type</w:t>
      </w:r>
      <w:r w:rsidR="00E52E74">
        <w:t>,</w:t>
      </w:r>
      <w:r>
        <w:t xml:space="preserve"> this choice will lock them into producing only a specific type of content. This is </w:t>
      </w:r>
      <w:proofErr w:type="gramStart"/>
      <w:r>
        <w:t>actually only</w:t>
      </w:r>
      <w:proofErr w:type="gramEnd"/>
      <w:r>
        <w:t xml:space="preserve"> the case when considering the publish workflow. </w:t>
      </w:r>
    </w:p>
    <w:p w14:paraId="00000011" w14:textId="6CF467FF" w:rsidR="001A2B61" w:rsidRDefault="006F0838" w:rsidP="004B3D3F">
      <w:pPr>
        <w:pStyle w:val="P-Regular"/>
      </w:pPr>
      <w:r>
        <w:t>Every document in Animate publishes to a specific target platform</w:t>
      </w:r>
      <w:r w:rsidR="00E52E74">
        <w:t>, such as the following</w:t>
      </w:r>
      <w:r>
        <w:t xml:space="preserve">: </w:t>
      </w:r>
    </w:p>
    <w:p w14:paraId="00000012" w14:textId="55994C5B" w:rsidR="001A2B61" w:rsidRDefault="006F0838" w:rsidP="00930D66">
      <w:pPr>
        <w:pStyle w:val="L-Bullets"/>
      </w:pPr>
      <w:r w:rsidRPr="00460BBC">
        <w:rPr>
          <w:rStyle w:val="P-Keyword"/>
        </w:rPr>
        <w:t>ActionScript 3.0</w:t>
      </w:r>
      <w:r w:rsidRPr="00460BBC">
        <w:t xml:space="preserve"> publishes to</w:t>
      </w:r>
      <w:r w:rsidR="00AB1A70">
        <w:t xml:space="preserve"> </w:t>
      </w:r>
      <w:r w:rsidR="00AB1A70" w:rsidRPr="00460BBC">
        <w:rPr>
          <w:rStyle w:val="P-Keyword"/>
        </w:rPr>
        <w:t>SWF</w:t>
      </w:r>
      <w:r w:rsidR="00AB1A70">
        <w:t xml:space="preserve"> for</w:t>
      </w:r>
      <w:r w:rsidR="00E50DB3">
        <w:t xml:space="preserve"> playback </w:t>
      </w:r>
      <w:r w:rsidR="00D47B91">
        <w:t>using</w:t>
      </w:r>
      <w:r w:rsidRPr="00460BBC">
        <w:t xml:space="preserve"> </w:t>
      </w:r>
      <w:r w:rsidRPr="002A3877">
        <w:rPr>
          <w:rStyle w:val="P-Keyword"/>
        </w:rPr>
        <w:t>Adobe</w:t>
      </w:r>
      <w:r w:rsidRPr="00460BBC">
        <w:t xml:space="preserve"> </w:t>
      </w:r>
      <w:r w:rsidRPr="00460BBC">
        <w:rPr>
          <w:rStyle w:val="P-Keyword"/>
        </w:rPr>
        <w:t>Flash Player</w:t>
      </w:r>
      <w:r w:rsidRPr="00460BBC">
        <w:t>.</w:t>
      </w:r>
    </w:p>
    <w:p w14:paraId="00000013" w14:textId="77777777" w:rsidR="001A2B61" w:rsidRDefault="006F0838" w:rsidP="00930D66">
      <w:pPr>
        <w:pStyle w:val="L-Bullets"/>
      </w:pPr>
      <w:r w:rsidRPr="00460BBC">
        <w:rPr>
          <w:rStyle w:val="P-Keyword"/>
        </w:rPr>
        <w:t>HTML5 Canvas</w:t>
      </w:r>
      <w:r>
        <w:t xml:space="preserve"> publishes to </w:t>
      </w:r>
      <w:r w:rsidRPr="00460BBC">
        <w:rPr>
          <w:rStyle w:val="P-Keyword"/>
        </w:rPr>
        <w:t>HTML</w:t>
      </w:r>
      <w:r>
        <w:t xml:space="preserve"> and </w:t>
      </w:r>
      <w:r w:rsidRPr="00460BBC">
        <w:rPr>
          <w:rStyle w:val="P-Keyword"/>
        </w:rPr>
        <w:t>JavaScript</w:t>
      </w:r>
      <w:r>
        <w:t xml:space="preserve"> for the native web. </w:t>
      </w:r>
    </w:p>
    <w:p w14:paraId="00000014" w14:textId="7746A5E2" w:rsidR="001A2B61" w:rsidRDefault="006F0838" w:rsidP="00930D66">
      <w:pPr>
        <w:pStyle w:val="L-Bullets"/>
      </w:pPr>
      <w:r w:rsidRPr="00460BBC">
        <w:rPr>
          <w:rStyle w:val="P-Keyword"/>
        </w:rPr>
        <w:t xml:space="preserve">WebGL </w:t>
      </w:r>
      <w:proofErr w:type="spellStart"/>
      <w:r w:rsidRPr="00460BBC">
        <w:rPr>
          <w:rStyle w:val="P-Keyword"/>
        </w:rPr>
        <w:t>glTF</w:t>
      </w:r>
      <w:proofErr w:type="spellEnd"/>
      <w:r w:rsidRPr="00460BBC">
        <w:rPr>
          <w:rStyle w:val="P-Keyword"/>
        </w:rPr>
        <w:t xml:space="preserve"> (Standard)</w:t>
      </w:r>
      <w:r>
        <w:t xml:space="preserve"> publishes a set of files that can be played back in any standard </w:t>
      </w:r>
      <w:proofErr w:type="spellStart"/>
      <w:r w:rsidRPr="00460BBC">
        <w:rPr>
          <w:rStyle w:val="P-Keyword"/>
        </w:rPr>
        <w:t>glTF</w:t>
      </w:r>
      <w:proofErr w:type="spellEnd"/>
      <w:r>
        <w:t xml:space="preserve"> player. </w:t>
      </w:r>
    </w:p>
    <w:p w14:paraId="00000015" w14:textId="77777777" w:rsidR="001A2B61" w:rsidRDefault="006F0838" w:rsidP="00460BBC">
      <w:pPr>
        <w:pStyle w:val="P-Regular"/>
      </w:pPr>
      <w:r>
        <w:t xml:space="preserve">However, we are not restricted to the publish format as the only way of generating content from Animate. </w:t>
      </w:r>
    </w:p>
    <w:p w14:paraId="00000016" w14:textId="69CD70F9" w:rsidR="001A2B61" w:rsidRDefault="006F0838" w:rsidP="00460BBC">
      <w:pPr>
        <w:pStyle w:val="P-Regular"/>
      </w:pPr>
      <w:r>
        <w:t xml:space="preserve">We’ll now consider what it means to export your content. Consider </w:t>
      </w:r>
      <w:r w:rsidR="002E08CE">
        <w:fldChar w:fldCharType="begin"/>
      </w:r>
      <w:r w:rsidR="002E08CE">
        <w:instrText xml:space="preserve"> XE "ActionScript 3.0:about" </w:instrText>
      </w:r>
      <w:r w:rsidR="002E08CE">
        <w:fldChar w:fldCharType="end"/>
      </w:r>
      <w:r>
        <w:t xml:space="preserve">an </w:t>
      </w:r>
      <w:r w:rsidRPr="002A3877">
        <w:rPr>
          <w:rStyle w:val="P-Keyword"/>
        </w:rPr>
        <w:t>ActionScript 3.0</w:t>
      </w:r>
      <w:r>
        <w:t xml:space="preserve"> document. Yes, it publishes for </w:t>
      </w:r>
      <w:r w:rsidRPr="002A3877">
        <w:rPr>
          <w:rStyle w:val="P-Keyword"/>
        </w:rPr>
        <w:t>Flash Player</w:t>
      </w:r>
      <w:r>
        <w:t xml:space="preserve"> and that may initially seem useless. If you consider the choices for exporting in place of publishing</w:t>
      </w:r>
      <w:r w:rsidR="008B593E">
        <w:t>,</w:t>
      </w:r>
      <w:r>
        <w:t xml:space="preserve"> though</w:t>
      </w:r>
      <w:r w:rsidR="00E52E74">
        <w:t>,</w:t>
      </w:r>
      <w:r>
        <w:t xml:space="preserve"> the possibilities really open up. For example, you can export the following from a single </w:t>
      </w:r>
      <w:r w:rsidR="002E08CE">
        <w:fldChar w:fldCharType="begin"/>
      </w:r>
      <w:r w:rsidR="002E08CE">
        <w:instrText xml:space="preserve"> XE "ActionScript 3.0:files, exporting" </w:instrText>
      </w:r>
      <w:r w:rsidR="002E08CE">
        <w:fldChar w:fldCharType="end"/>
      </w:r>
      <w:r w:rsidRPr="002A3877">
        <w:t>ActionScript 3.0</w:t>
      </w:r>
      <w:r>
        <w:t xml:space="preserve"> project:</w:t>
      </w:r>
    </w:p>
    <w:p w14:paraId="00000017" w14:textId="71959195" w:rsidR="001A2B61" w:rsidRDefault="006F0838" w:rsidP="00930D66">
      <w:pPr>
        <w:pStyle w:val="L-Bullets"/>
      </w:pPr>
      <w:r w:rsidRPr="00460BBC">
        <w:rPr>
          <w:rStyle w:val="P-Keyword"/>
        </w:rPr>
        <w:t xml:space="preserve">HD </w:t>
      </w:r>
      <w:r w:rsidR="00E52E74">
        <w:rPr>
          <w:rStyle w:val="P-Keyword"/>
        </w:rPr>
        <w:t>v</w:t>
      </w:r>
      <w:r w:rsidRPr="00460BBC">
        <w:rPr>
          <w:rStyle w:val="P-Keyword"/>
        </w:rPr>
        <w:t>ideo</w:t>
      </w:r>
      <w:r>
        <w:t xml:space="preserve"> files in just about any format you wish</w:t>
      </w:r>
    </w:p>
    <w:p w14:paraId="00000018" w14:textId="11FEF81E" w:rsidR="001A2B61" w:rsidRDefault="006F0838" w:rsidP="00930D66">
      <w:pPr>
        <w:pStyle w:val="L-Bullets"/>
      </w:pPr>
      <w:r>
        <w:t xml:space="preserve">Animated </w:t>
      </w:r>
      <w:r w:rsidRPr="00460BBC">
        <w:rPr>
          <w:rStyle w:val="P-Keyword"/>
        </w:rPr>
        <w:t>GIF</w:t>
      </w:r>
      <w:r>
        <w:t xml:space="preserve"> files</w:t>
      </w:r>
    </w:p>
    <w:p w14:paraId="00000019" w14:textId="7D815B74" w:rsidR="001A2B61" w:rsidRDefault="006F0838" w:rsidP="00930D66">
      <w:pPr>
        <w:pStyle w:val="L-Bullets"/>
      </w:pPr>
      <w:r>
        <w:t xml:space="preserve">Still images and image sequences in the form of </w:t>
      </w:r>
      <w:r w:rsidRPr="00460BBC">
        <w:rPr>
          <w:rStyle w:val="P-Keyword"/>
        </w:rPr>
        <w:t>PNG</w:t>
      </w:r>
      <w:r>
        <w:t xml:space="preserve">, </w:t>
      </w:r>
      <w:r w:rsidRPr="00460BBC">
        <w:rPr>
          <w:rStyle w:val="P-Keyword"/>
        </w:rPr>
        <w:t>JPG</w:t>
      </w:r>
      <w:r>
        <w:t xml:space="preserve">, and even </w:t>
      </w:r>
      <w:r w:rsidRPr="00460BBC">
        <w:rPr>
          <w:rStyle w:val="P-Keyword"/>
        </w:rPr>
        <w:t>SVG</w:t>
      </w:r>
    </w:p>
    <w:p w14:paraId="0000001A" w14:textId="669E790F" w:rsidR="001A2B61" w:rsidRDefault="006F0838" w:rsidP="00930D66">
      <w:pPr>
        <w:pStyle w:val="L-Bullets"/>
      </w:pPr>
      <w:r w:rsidRPr="00460BBC">
        <w:rPr>
          <w:rStyle w:val="P-Keyword"/>
        </w:rPr>
        <w:lastRenderedPageBreak/>
        <w:t>SWF</w:t>
      </w:r>
      <w:r>
        <w:t xml:space="preserve"> files to be imported into other applications that read the </w:t>
      </w:r>
      <w:sdt>
        <w:sdtPr>
          <w:tag w:val="goog_rdk_5"/>
          <w:id w:val="-389337891"/>
        </w:sdtPr>
        <w:sdtEndPr/>
        <w:sdtContent/>
      </w:sdt>
      <w:r>
        <w:t>format</w:t>
      </w:r>
      <w:r w:rsidR="00E52E74">
        <w:t>,</w:t>
      </w:r>
      <w:r w:rsidR="00C05F74">
        <w:t xml:space="preserve"> such as Adobe After Effects</w:t>
      </w:r>
    </w:p>
    <w:p w14:paraId="0000001B" w14:textId="6F9886F3" w:rsidR="001A2B61" w:rsidRDefault="006F0838" w:rsidP="00930D66">
      <w:pPr>
        <w:pStyle w:val="L-Bullets"/>
      </w:pPr>
      <w:r w:rsidRPr="00460BBC">
        <w:rPr>
          <w:rStyle w:val="P-Keyword"/>
        </w:rPr>
        <w:t xml:space="preserve">Sprite </w:t>
      </w:r>
      <w:r w:rsidR="008B593E">
        <w:rPr>
          <w:rStyle w:val="P-Keyword"/>
        </w:rPr>
        <w:t>s</w:t>
      </w:r>
      <w:r w:rsidRPr="00460BBC">
        <w:rPr>
          <w:rStyle w:val="P-Keyword"/>
        </w:rPr>
        <w:t>heets</w:t>
      </w:r>
      <w:r w:rsidRPr="00460BBC">
        <w:t xml:space="preserve"> and </w:t>
      </w:r>
      <w:r w:rsidR="008B593E">
        <w:rPr>
          <w:rStyle w:val="P-Keyword"/>
        </w:rPr>
        <w:t>t</w:t>
      </w:r>
      <w:r w:rsidRPr="00460BBC">
        <w:rPr>
          <w:rStyle w:val="P-Keyword"/>
        </w:rPr>
        <w:t xml:space="preserve">exture </w:t>
      </w:r>
      <w:r w:rsidR="008B593E">
        <w:rPr>
          <w:rStyle w:val="P-Keyword"/>
        </w:rPr>
        <w:t>a</w:t>
      </w:r>
      <w:r w:rsidRPr="00460BBC">
        <w:rPr>
          <w:rStyle w:val="P-Keyword"/>
        </w:rPr>
        <w:t>tlases</w:t>
      </w:r>
    </w:p>
    <w:p w14:paraId="0000001C" w14:textId="77777777" w:rsidR="001A2B61" w:rsidRDefault="006F0838" w:rsidP="00460BBC">
      <w:pPr>
        <w:pStyle w:val="P-Regular"/>
      </w:pPr>
      <w:r>
        <w:t xml:space="preserve">Exporting your content allows you all the power and flexibility of your chosen document type without being locked into a specific platform! </w:t>
      </w:r>
    </w:p>
    <w:p w14:paraId="0000001D" w14:textId="14CF249E" w:rsidR="001A2B61" w:rsidRDefault="006F0838" w:rsidP="00460BBC">
      <w:pPr>
        <w:pStyle w:val="P-Regular"/>
      </w:pPr>
      <w:r>
        <w:t>In addition, the</w:t>
      </w:r>
      <w:r w:rsidR="002E08CE">
        <w:fldChar w:fldCharType="begin"/>
      </w:r>
      <w:r w:rsidR="002E08CE">
        <w:instrText xml:space="preserve"> XE "SWC files" </w:instrText>
      </w:r>
      <w:r w:rsidR="002E08CE">
        <w:fldChar w:fldCharType="end"/>
      </w:r>
      <w:r>
        <w:t xml:space="preserve"> publish workflow will allow the generation of even more asset types</w:t>
      </w:r>
      <w:r w:rsidR="00E52E74">
        <w:t>,</w:t>
      </w:r>
      <w:r>
        <w:t xml:space="preserve"> such</w:t>
      </w:r>
      <w:r w:rsidR="002E08CE">
        <w:fldChar w:fldCharType="begin"/>
      </w:r>
      <w:r w:rsidR="002E08CE">
        <w:instrText xml:space="preserve"> XE "</w:instrText>
      </w:r>
      <w:r w:rsidR="007E6D8C">
        <w:instrText>p</w:instrText>
      </w:r>
      <w:r w:rsidR="002E08CE">
        <w:instrText xml:space="preserve">rojector files" </w:instrText>
      </w:r>
      <w:r w:rsidR="002E08CE">
        <w:fldChar w:fldCharType="end"/>
      </w:r>
      <w:r>
        <w:t xml:space="preserve"> as </w:t>
      </w:r>
      <w:r w:rsidRPr="00460BBC">
        <w:rPr>
          <w:rStyle w:val="P-Keyword"/>
        </w:rPr>
        <w:t>SWC</w:t>
      </w:r>
      <w:r>
        <w:t xml:space="preserve"> files, </w:t>
      </w:r>
      <w:r w:rsidRPr="00460BBC">
        <w:rPr>
          <w:rStyle w:val="P-Keyword"/>
        </w:rPr>
        <w:t>Projector</w:t>
      </w:r>
      <w:r w:rsidR="00DC7095">
        <w:t xml:space="preserve"> files,</w:t>
      </w:r>
      <w:r>
        <w:t xml:space="preserve"> </w:t>
      </w:r>
      <w:r w:rsidRPr="00460BBC">
        <w:rPr>
          <w:rStyle w:val="P-Keyword"/>
        </w:rPr>
        <w:t>SWF Archive</w:t>
      </w:r>
      <w:r>
        <w:t xml:space="preserve"> </w:t>
      </w:r>
      <w:r w:rsidR="00DC7095">
        <w:t xml:space="preserve">files, </w:t>
      </w:r>
      <w:r w:rsidRPr="00460BBC">
        <w:rPr>
          <w:rStyle w:val="P-Keyword"/>
        </w:rPr>
        <w:t>OAM</w:t>
      </w:r>
      <w:r>
        <w:t xml:space="preserve"> bundles, and </w:t>
      </w:r>
      <w:r w:rsidR="002E08CE">
        <w:fldChar w:fldCharType="begin"/>
      </w:r>
      <w:r w:rsidR="002E08CE">
        <w:instrText xml:space="preserve"> XE "SWF Archive files" </w:instrText>
      </w:r>
      <w:r w:rsidR="002E08CE">
        <w:fldChar w:fldCharType="end"/>
      </w:r>
      <w:r>
        <w:t xml:space="preserve">more! All of this from a simple </w:t>
      </w:r>
      <w:r w:rsidRPr="002A3877">
        <w:t>ActionScript 3.0</w:t>
      </w:r>
      <w:r>
        <w:t xml:space="preserve"> document! It is </w:t>
      </w:r>
      <w:r w:rsidR="002E08CE">
        <w:fldChar w:fldCharType="begin"/>
      </w:r>
      <w:r w:rsidR="002E08CE">
        <w:instrText xml:space="preserve"> XE "OAM bundles" </w:instrText>
      </w:r>
      <w:r w:rsidR="002E08CE">
        <w:fldChar w:fldCharType="end"/>
      </w:r>
      <w:r>
        <w:t>vitally important to understand both the publish and export</w:t>
      </w:r>
      <w:r w:rsidR="00670B4E">
        <w:fldChar w:fldCharType="begin"/>
      </w:r>
      <w:r w:rsidR="00670B4E">
        <w:instrText xml:space="preserve"> XE "document, publishing:versus document, exporting" </w:instrText>
      </w:r>
      <w:r w:rsidR="00670B4E">
        <w:fldChar w:fldCharType="end"/>
      </w:r>
      <w:r>
        <w:t xml:space="preserve"> workflows for every document type. </w:t>
      </w:r>
    </w:p>
    <w:p w14:paraId="0000001E" w14:textId="1D4C3802" w:rsidR="001A2B61" w:rsidRPr="00460BBC" w:rsidRDefault="006F0838" w:rsidP="00460BBC">
      <w:pPr>
        <w:pStyle w:val="P-Regular"/>
      </w:pPr>
      <w:r>
        <w:t>In this chapter, we’ll be</w:t>
      </w:r>
      <w:r w:rsidR="00670B4E">
        <w:fldChar w:fldCharType="begin"/>
      </w:r>
      <w:r w:rsidR="00670B4E">
        <w:instrText xml:space="preserve"> XE "document, exporting:versus document, publishing" </w:instrText>
      </w:r>
      <w:r w:rsidR="00670B4E">
        <w:fldChar w:fldCharType="end"/>
      </w:r>
      <w:r>
        <w:t xml:space="preserve"> working </w:t>
      </w:r>
      <w:proofErr w:type="gramStart"/>
      <w:r>
        <w:t>off of</w:t>
      </w:r>
      <w:proofErr w:type="gramEnd"/>
      <w:r>
        <w:t xml:space="preserve"> a simple set of example project files </w:t>
      </w:r>
      <w:r w:rsidR="00E52E74">
        <w:t xml:space="preserve">that </w:t>
      </w:r>
      <w:r>
        <w:t xml:space="preserve">engage various major document types </w:t>
      </w:r>
      <w:sdt>
        <w:sdtPr>
          <w:tag w:val="goog_rdk_6"/>
          <w:id w:val="-866287930"/>
        </w:sdtPr>
        <w:sdtEndPr/>
        <w:sdtContent/>
      </w:sdt>
      <w:r>
        <w:t xml:space="preserve">available to Animate. You can find them as part of the chapter files available from </w:t>
      </w:r>
      <w:hyperlink r:id="rId7" w:history="1">
        <w:r w:rsidR="001A2A28" w:rsidRPr="002B37FB">
          <w:rPr>
            <w:rStyle w:val="Hyperlink"/>
            <w:rFonts w:ascii="Arial" w:hAnsi="Arial" w:cs="Arial"/>
            <w:shd w:val="clear" w:color="auto" w:fill="00FA00"/>
          </w:rPr>
          <w:t>https://github.com/PacktPublishing/Adobe-Animate-2021-Professional-Techniques</w:t>
        </w:r>
      </w:hyperlink>
      <w:r w:rsidR="00E52E74">
        <w:t>.</w:t>
      </w:r>
    </w:p>
    <w:p w14:paraId="731CB950" w14:textId="41B85287" w:rsidR="002D4BE9" w:rsidRPr="00C62F50" w:rsidRDefault="002D4BE9" w:rsidP="00C62F50">
      <w:pPr>
        <w:pStyle w:val="P-Regular"/>
      </w:pPr>
      <w:r w:rsidRPr="001A2A28">
        <w:t xml:space="preserve">Locate the </w:t>
      </w:r>
      <w:r>
        <w:t xml:space="preserve">file named </w:t>
      </w:r>
      <w:r w:rsidRPr="00C62F50">
        <w:rPr>
          <w:rStyle w:val="P-Code"/>
        </w:rPr>
        <w:t>ActionScript3.fla</w:t>
      </w:r>
      <w:r>
        <w:t xml:space="preserve"> and open it to view the project:</w:t>
      </w:r>
    </w:p>
    <w:p w14:paraId="0000001F" w14:textId="77777777" w:rsidR="001A2B61" w:rsidRDefault="006F0838" w:rsidP="00460BBC">
      <w:pPr>
        <w:pStyle w:val="IMG-Caption"/>
      </w:pPr>
      <w:r>
        <w:rPr>
          <w:noProof/>
        </w:rPr>
        <w:drawing>
          <wp:inline distT="0" distB="0" distL="0" distR="0" wp14:anchorId="6068CA1F" wp14:editId="2F1EFD6D">
            <wp:extent cx="5251450" cy="3244215"/>
            <wp:effectExtent l="0" t="0" r="0" b="0"/>
            <wp:docPr id="23" name="image10.jp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jpg" descr="Graphical user interface&#10;&#10;Description automatically generated"/>
                    <pic:cNvPicPr preferRelativeResize="0"/>
                  </pic:nvPicPr>
                  <pic:blipFill>
                    <a:blip r:embed="rId8"/>
                    <a:srcRect/>
                    <a:stretch>
                      <a:fillRect/>
                    </a:stretch>
                  </pic:blipFill>
                  <pic:spPr>
                    <a:xfrm>
                      <a:off x="0" y="0"/>
                      <a:ext cx="5251450" cy="3244215"/>
                    </a:xfrm>
                    <a:prstGeom prst="rect">
                      <a:avLst/>
                    </a:prstGeom>
                    <a:ln/>
                  </pic:spPr>
                </pic:pic>
              </a:graphicData>
            </a:graphic>
          </wp:inline>
        </w:drawing>
      </w:r>
    </w:p>
    <w:p w14:paraId="00000020" w14:textId="24C612DA" w:rsidR="001A2B61" w:rsidRDefault="006F0838" w:rsidP="00460BBC">
      <w:pPr>
        <w:pStyle w:val="IMG-Caption"/>
      </w:pPr>
      <w:r>
        <w:t>Fig</w:t>
      </w:r>
      <w:r w:rsidR="00E52E74">
        <w:t>ure</w:t>
      </w:r>
      <w:r>
        <w:t xml:space="preserve"> 4.1 – A </w:t>
      </w:r>
      <w:r w:rsidR="00E52E74">
        <w:t>s</w:t>
      </w:r>
      <w:r>
        <w:t xml:space="preserve">imple Animate </w:t>
      </w:r>
      <w:r w:rsidR="00E52E74">
        <w:t>p</w:t>
      </w:r>
      <w:r>
        <w:t>roject</w:t>
      </w:r>
    </w:p>
    <w:p w14:paraId="00000021" w14:textId="5DCDEE10" w:rsidR="001A2B61" w:rsidRDefault="004B3D3F" w:rsidP="00460BBC">
      <w:pPr>
        <w:pStyle w:val="P-Regular"/>
      </w:pPr>
      <w:sdt>
        <w:sdtPr>
          <w:tag w:val="goog_rdk_7"/>
          <w:id w:val="-1352339480"/>
        </w:sdtPr>
        <w:sdtEndPr/>
        <w:sdtContent/>
      </w:sdt>
      <w:r w:rsidR="006F0838">
        <w:t xml:space="preserve">It is a simple animation displaying the Adobe Animate logo scaling up across a color-shifting background. Of course, you can design your own projects as well if you prefer to use your own </w:t>
      </w:r>
      <w:sdt>
        <w:sdtPr>
          <w:tag w:val="goog_rdk_8"/>
          <w:id w:val="-208187598"/>
        </w:sdtPr>
        <w:sdtEndPr/>
        <w:sdtContent/>
      </w:sdt>
      <w:r w:rsidR="006F0838">
        <w:t xml:space="preserve">creations. </w:t>
      </w:r>
    </w:p>
    <w:p w14:paraId="00000022" w14:textId="6D4A7DE9" w:rsidR="001A2B61" w:rsidRDefault="006F0838" w:rsidP="00460BBC">
      <w:pPr>
        <w:pStyle w:val="P-Regular"/>
      </w:pPr>
      <w:r>
        <w:t>We’ll next learn specifically</w:t>
      </w:r>
      <w:r w:rsidR="00670B4E">
        <w:fldChar w:fldCharType="begin"/>
      </w:r>
      <w:r w:rsidR="00670B4E">
        <w:instrText xml:space="preserve"> XE "document, publishing:versus document, exporting" </w:instrText>
      </w:r>
      <w:r w:rsidR="00670B4E">
        <w:fldChar w:fldCharType="end"/>
      </w:r>
      <w:r>
        <w:t xml:space="preserve"> about the publish and export </w:t>
      </w:r>
      <w:r w:rsidR="00670B4E">
        <w:fldChar w:fldCharType="begin"/>
      </w:r>
      <w:r w:rsidR="00670B4E">
        <w:instrText xml:space="preserve"> XE "document, exporting:versus document, publishing" </w:instrText>
      </w:r>
      <w:r w:rsidR="00670B4E">
        <w:fldChar w:fldCharType="end"/>
      </w:r>
      <w:r>
        <w:t xml:space="preserve">workflows and how they differ from one another. </w:t>
      </w:r>
    </w:p>
    <w:p w14:paraId="00000023" w14:textId="4032D6D8" w:rsidR="001A2B61" w:rsidRDefault="006F0838" w:rsidP="00460BBC">
      <w:pPr>
        <w:pStyle w:val="H2-Heading"/>
      </w:pPr>
      <w:r>
        <w:t>Publishing your Projects</w:t>
      </w:r>
    </w:p>
    <w:p w14:paraId="00000024" w14:textId="50A8E0C1" w:rsidR="001A2B61" w:rsidRDefault="006F0838" w:rsidP="00460BBC">
      <w:pPr>
        <w:pStyle w:val="P-Regular"/>
      </w:pPr>
      <w:r>
        <w:t xml:space="preserve">The full </w:t>
      </w:r>
      <w:r w:rsidRPr="00460BBC">
        <w:rPr>
          <w:rStyle w:val="P-Bold"/>
        </w:rPr>
        <w:t>Publish Settings</w:t>
      </w:r>
      <w:r>
        <w:t xml:space="preserve"> dialog</w:t>
      </w:r>
      <w:r w:rsidR="00670B4E">
        <w:fldChar w:fldCharType="begin"/>
      </w:r>
      <w:r w:rsidR="00670B4E">
        <w:instrText xml:space="preserve"> XE "projects:publishing" </w:instrText>
      </w:r>
      <w:r w:rsidR="00670B4E">
        <w:fldChar w:fldCharType="end"/>
      </w:r>
      <w:r>
        <w:t xml:space="preserve"> can be accessed from two different methods. In the </w:t>
      </w:r>
      <w:r w:rsidRPr="00460BBC">
        <w:rPr>
          <w:rStyle w:val="P-Bold"/>
        </w:rPr>
        <w:t>Properties</w:t>
      </w:r>
      <w:r w:rsidRPr="002A3877">
        <w:t xml:space="preserve"> panel</w:t>
      </w:r>
      <w:r>
        <w:t xml:space="preserve">, when working with the </w:t>
      </w:r>
      <w:r w:rsidRPr="00460BBC">
        <w:rPr>
          <w:rStyle w:val="P-Bold"/>
        </w:rPr>
        <w:t>Doc</w:t>
      </w:r>
      <w:r>
        <w:t xml:space="preserve"> tab selected, you will find a </w:t>
      </w:r>
      <w:r w:rsidRPr="00460BBC">
        <w:rPr>
          <w:rStyle w:val="P-Bold"/>
        </w:rPr>
        <w:t>Publish Settings</w:t>
      </w:r>
      <w:r>
        <w:t xml:space="preserve"> section and clicking the </w:t>
      </w:r>
      <w:r w:rsidRPr="00460BBC">
        <w:rPr>
          <w:rStyle w:val="P-Bold"/>
        </w:rPr>
        <w:t xml:space="preserve">More </w:t>
      </w:r>
      <w:r w:rsidR="00E52E74">
        <w:rPr>
          <w:rStyle w:val="P-Bold"/>
        </w:rPr>
        <w:t>s</w:t>
      </w:r>
      <w:r w:rsidRPr="00460BBC">
        <w:rPr>
          <w:rStyle w:val="P-Bold"/>
        </w:rPr>
        <w:t>ettings</w:t>
      </w:r>
      <w:r>
        <w:t xml:space="preserve"> button here will open the dialog</w:t>
      </w:r>
      <w:r w:rsidR="00E52E74">
        <w:t>:</w:t>
      </w:r>
    </w:p>
    <w:p w14:paraId="00000025" w14:textId="77777777" w:rsidR="001A2B61" w:rsidRDefault="006F0838" w:rsidP="00460BBC">
      <w:pPr>
        <w:pStyle w:val="IMG-Caption"/>
      </w:pPr>
      <w:r>
        <w:rPr>
          <w:noProof/>
        </w:rPr>
        <w:drawing>
          <wp:inline distT="0" distB="0" distL="0" distR="0" wp14:anchorId="52ED033B" wp14:editId="48989DD0">
            <wp:extent cx="1981200" cy="945279"/>
            <wp:effectExtent l="0" t="0" r="0" b="0"/>
            <wp:docPr id="25" name="image19.jp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jpg" descr="Graphical user interface, application&#10;&#10;Description automatically generated"/>
                    <pic:cNvPicPr preferRelativeResize="0"/>
                  </pic:nvPicPr>
                  <pic:blipFill>
                    <a:blip r:embed="rId9"/>
                    <a:srcRect/>
                    <a:stretch>
                      <a:fillRect/>
                    </a:stretch>
                  </pic:blipFill>
                  <pic:spPr>
                    <a:xfrm>
                      <a:off x="0" y="0"/>
                      <a:ext cx="2002426" cy="955406"/>
                    </a:xfrm>
                    <a:prstGeom prst="rect">
                      <a:avLst/>
                    </a:prstGeom>
                    <a:ln/>
                  </pic:spPr>
                </pic:pic>
              </a:graphicData>
            </a:graphic>
          </wp:inline>
        </w:drawing>
      </w:r>
    </w:p>
    <w:p w14:paraId="00000026" w14:textId="76C909AF" w:rsidR="001A2B61" w:rsidRDefault="006F0838" w:rsidP="00460BBC">
      <w:pPr>
        <w:pStyle w:val="IMG-Caption"/>
      </w:pPr>
      <w:r>
        <w:t>Fig</w:t>
      </w:r>
      <w:r w:rsidR="00E52E74">
        <w:t>ure</w:t>
      </w:r>
      <w:r>
        <w:t xml:space="preserve"> 4.2 – Document Publish Settings</w:t>
      </w:r>
    </w:p>
    <w:p w14:paraId="00000027" w14:textId="77777777" w:rsidR="001A2B61" w:rsidRDefault="006F0838" w:rsidP="00460BBC">
      <w:pPr>
        <w:pStyle w:val="P-Regular"/>
      </w:pPr>
      <w:r>
        <w:t xml:space="preserve">You can also open the </w:t>
      </w:r>
      <w:r w:rsidRPr="00460BBC">
        <w:rPr>
          <w:rStyle w:val="P-Bold"/>
        </w:rPr>
        <w:t>Publish Settings</w:t>
      </w:r>
      <w:r>
        <w:t xml:space="preserve"> dialog by choosing </w:t>
      </w:r>
      <w:r w:rsidRPr="00460BBC">
        <w:rPr>
          <w:rStyle w:val="P-Bold"/>
        </w:rPr>
        <w:t>File</w:t>
      </w:r>
      <w:r w:rsidRPr="002A3877">
        <w:t xml:space="preserve"> </w:t>
      </w:r>
      <w:sdt>
        <w:sdtPr>
          <w:tag w:val="goog_rdk_9"/>
          <w:id w:val="-324198548"/>
        </w:sdtPr>
        <w:sdtEndPr/>
        <w:sdtContent/>
      </w:sdt>
      <w:r w:rsidRPr="002A3877">
        <w:t xml:space="preserve">| </w:t>
      </w:r>
      <w:r w:rsidRPr="00460BBC">
        <w:rPr>
          <w:rStyle w:val="P-Bold"/>
        </w:rPr>
        <w:t xml:space="preserve">Publish Settings… </w:t>
      </w:r>
      <w:r>
        <w:t xml:space="preserve">from the application menu. </w:t>
      </w:r>
    </w:p>
    <w:p w14:paraId="00000029" w14:textId="4C7351D7" w:rsidR="001A2B61" w:rsidRDefault="006F0838" w:rsidP="004B3D3F">
      <w:pPr>
        <w:pStyle w:val="P-Regular"/>
      </w:pPr>
      <w:r>
        <w:t xml:space="preserve">The </w:t>
      </w:r>
      <w:r w:rsidRPr="00460BBC">
        <w:rPr>
          <w:rStyle w:val="P-Bold"/>
        </w:rPr>
        <w:t>Publish Settings</w:t>
      </w:r>
      <w:r>
        <w:t xml:space="preserve"> dialog itself will differ in appearance and </w:t>
      </w:r>
      <w:r w:rsidR="009441BA">
        <w:t xml:space="preserve">available </w:t>
      </w:r>
      <w:r>
        <w:t xml:space="preserve">options depending on the document type you are working with. </w:t>
      </w:r>
      <w:r w:rsidR="008C770E">
        <w:t xml:space="preserve">In the following image, you can see the vast differences between this dialog when working with an </w:t>
      </w:r>
      <w:proofErr w:type="spellStart"/>
      <w:r w:rsidR="008C770E">
        <w:t>ActionSctipt</w:t>
      </w:r>
      <w:proofErr w:type="spellEnd"/>
      <w:r w:rsidR="008C770E">
        <w:t xml:space="preserve"> 3.0 document versus working with a document targeting HTML5 Canvas: </w:t>
      </w:r>
    </w:p>
    <w:p w14:paraId="73C3E093" w14:textId="77777777" w:rsidR="008C770E" w:rsidRDefault="008C770E" w:rsidP="00AE3399">
      <w:pPr>
        <w:pStyle w:val="IMG-Caption"/>
      </w:pPr>
      <w:r>
        <w:rPr>
          <w:noProof/>
        </w:rPr>
        <w:lastRenderedPageBreak/>
        <w:drawing>
          <wp:inline distT="0" distB="0" distL="0" distR="0" wp14:anchorId="4915AE05" wp14:editId="63ADA03A">
            <wp:extent cx="4504267" cy="2853840"/>
            <wp:effectExtent l="0" t="0" r="4445" b="381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22861" cy="2865621"/>
                    </a:xfrm>
                    <a:prstGeom prst="rect">
                      <a:avLst/>
                    </a:prstGeom>
                  </pic:spPr>
                </pic:pic>
              </a:graphicData>
            </a:graphic>
          </wp:inline>
        </w:drawing>
      </w:r>
    </w:p>
    <w:p w14:paraId="43F39C66" w14:textId="2B61B985" w:rsidR="008C770E" w:rsidRDefault="008C770E" w:rsidP="004B3D3F">
      <w:pPr>
        <w:pStyle w:val="IMG-Caption"/>
      </w:pPr>
      <w:r>
        <w:t>Figure 4.3 – Variations in the Publish Settings dialog by document type</w:t>
      </w:r>
    </w:p>
    <w:p w14:paraId="0000002B" w14:textId="36F6480A" w:rsidR="001A2B61" w:rsidRDefault="006F0838" w:rsidP="00460BBC">
      <w:pPr>
        <w:pStyle w:val="P-Regular"/>
      </w:pPr>
      <w:r>
        <w:t xml:space="preserve">In either case, the dialog will appear. From within this dialog, you can tweak a great variety of settings </w:t>
      </w:r>
      <w:r w:rsidR="00E52E74">
        <w:t xml:space="preserve">that </w:t>
      </w:r>
      <w:r>
        <w:t xml:space="preserve">determine how your project will publish. We’ll learn more about these platform-specific settings later in this chapter. Clicking the </w:t>
      </w:r>
      <w:r w:rsidRPr="00460BBC">
        <w:rPr>
          <w:rStyle w:val="P-Bold"/>
        </w:rPr>
        <w:t>Publish</w:t>
      </w:r>
      <w:r>
        <w:t xml:space="preserve"> button from within the dialog will publish your project in accordance with these settings.</w:t>
      </w:r>
      <w:r w:rsidR="00FC30C1">
        <w:t xml:space="preserve"> The folder that your project is published to can be set within </w:t>
      </w:r>
      <w:r w:rsidR="00FC30C1" w:rsidRPr="004B3D3F">
        <w:rPr>
          <w:rStyle w:val="P-Bold"/>
        </w:rPr>
        <w:t>Publish Settings</w:t>
      </w:r>
      <w:r w:rsidR="00FC30C1">
        <w:t xml:space="preserve"> and will default to publish in the same location as the document (</w:t>
      </w:r>
      <w:r w:rsidR="00FC30C1" w:rsidRPr="004B3D3F">
        <w:rPr>
          <w:rStyle w:val="P-Code"/>
        </w:rPr>
        <w:t>.</w:t>
      </w:r>
      <w:proofErr w:type="spellStart"/>
      <w:r w:rsidR="00FC30C1" w:rsidRPr="004B3D3F">
        <w:rPr>
          <w:rStyle w:val="P-Code"/>
        </w:rPr>
        <w:t>fla</w:t>
      </w:r>
      <w:proofErr w:type="spellEnd"/>
      <w:r w:rsidR="00FC30C1">
        <w:t xml:space="preserve">) itself. </w:t>
      </w:r>
    </w:p>
    <w:p w14:paraId="0000002C" w14:textId="77777777" w:rsidR="001A2B61" w:rsidRDefault="006F0838" w:rsidP="00460BBC">
      <w:pPr>
        <w:pStyle w:val="P-CalloutHeading"/>
      </w:pPr>
      <w:r>
        <w:t>Tip</w:t>
      </w:r>
    </w:p>
    <w:p w14:paraId="0000002D" w14:textId="309A55BD" w:rsidR="001A2B61" w:rsidRDefault="006F0838" w:rsidP="00460BBC">
      <w:pPr>
        <w:pStyle w:val="P-Callout"/>
      </w:pPr>
      <w:r>
        <w:t>You can also publish directly, bypassing the dialog altogether</w:t>
      </w:r>
      <w:r w:rsidR="00E52E74">
        <w:t>,</w:t>
      </w:r>
      <w:r>
        <w:t xml:space="preserve"> by choosing </w:t>
      </w:r>
      <w:r w:rsidRPr="00460BBC">
        <w:rPr>
          <w:rStyle w:val="P-Bold"/>
        </w:rPr>
        <w:t>File</w:t>
      </w:r>
      <w:r>
        <w:t xml:space="preserve"> | </w:t>
      </w:r>
      <w:r w:rsidRPr="00460BBC">
        <w:rPr>
          <w:rStyle w:val="P-Bold"/>
        </w:rPr>
        <w:t>Publish</w:t>
      </w:r>
      <w:r>
        <w:t xml:space="preserve"> from the application menu.</w:t>
      </w:r>
    </w:p>
    <w:p w14:paraId="0000002E" w14:textId="6016740D" w:rsidR="001A2B61" w:rsidRDefault="006F0838" w:rsidP="00460BBC">
      <w:pPr>
        <w:pStyle w:val="P-Regular"/>
      </w:pPr>
      <w:r>
        <w:t>In addition to the publish workflow, we</w:t>
      </w:r>
      <w:r w:rsidR="00670B4E">
        <w:fldChar w:fldCharType="begin"/>
      </w:r>
      <w:r w:rsidR="00670B4E">
        <w:instrText xml:space="preserve"> XE "projects:publishing" </w:instrText>
      </w:r>
      <w:r w:rsidR="00670B4E">
        <w:fldChar w:fldCharType="end"/>
      </w:r>
      <w:r>
        <w:t xml:space="preserve"> can also choose to export our content to a variety of different formats. We’ll have a look at that next. </w:t>
      </w:r>
    </w:p>
    <w:p w14:paraId="0000002F" w14:textId="150FB9B9" w:rsidR="001A2B61" w:rsidRDefault="006F0838" w:rsidP="00460BBC">
      <w:pPr>
        <w:pStyle w:val="H2-Heading"/>
      </w:pPr>
      <w:r>
        <w:lastRenderedPageBreak/>
        <w:t>Exporting your Content</w:t>
      </w:r>
    </w:p>
    <w:p w14:paraId="00000030" w14:textId="79682C50" w:rsidR="001A2B61" w:rsidRDefault="006F0838" w:rsidP="00460BBC">
      <w:pPr>
        <w:pStyle w:val="P-Regular"/>
      </w:pPr>
      <w:r>
        <w:t>While publishing your</w:t>
      </w:r>
      <w:r w:rsidR="00670B4E">
        <w:fldChar w:fldCharType="begin"/>
      </w:r>
      <w:r w:rsidR="00670B4E">
        <w:instrText xml:space="preserve"> XE "content:exporting" </w:instrText>
      </w:r>
      <w:r w:rsidR="00670B4E">
        <w:fldChar w:fldCharType="end"/>
      </w:r>
      <w:r>
        <w:t xml:space="preserve"> content is intrinsically bound to your chosen document type, exporting content is completely different. These differences are not well understood </w:t>
      </w:r>
      <w:r w:rsidR="00AF516A">
        <w:t xml:space="preserve">by many Animate users </w:t>
      </w:r>
      <w:r>
        <w:t xml:space="preserve">and </w:t>
      </w:r>
      <w:r w:rsidR="002511B5">
        <w:t xml:space="preserve">the differences </w:t>
      </w:r>
      <w:r w:rsidR="00E52E74">
        <w:t xml:space="preserve">are </w:t>
      </w:r>
      <w:r>
        <w:t xml:space="preserve">often overlooked. </w:t>
      </w:r>
    </w:p>
    <w:p w14:paraId="00000031" w14:textId="269D334C" w:rsidR="001A2B61" w:rsidRDefault="006F0838" w:rsidP="00460BBC">
      <w:pPr>
        <w:pStyle w:val="P-Regular"/>
      </w:pPr>
      <w:r>
        <w:t>There are actually a number of places in Animate through which you can invoke various export options. We’ll cover them all in this chapter</w:t>
      </w:r>
      <w:r w:rsidR="00E52E74">
        <w:t>,</w:t>
      </w:r>
      <w:r>
        <w:t xml:space="preserve"> but the most direct way to export content is from the Animate application menu. </w:t>
      </w:r>
    </w:p>
    <w:p w14:paraId="00000032" w14:textId="77C5B48F" w:rsidR="001A2B61" w:rsidRDefault="006F0838" w:rsidP="00460BBC">
      <w:pPr>
        <w:pStyle w:val="P-Regular"/>
      </w:pPr>
      <w:r>
        <w:t xml:space="preserve">Look to the application menu and choose </w:t>
      </w:r>
      <w:r w:rsidRPr="00460BBC">
        <w:rPr>
          <w:rStyle w:val="P-Bold"/>
        </w:rPr>
        <w:t>File</w:t>
      </w:r>
      <w:r w:rsidRPr="002A3877">
        <w:t xml:space="preserve"> |</w:t>
      </w:r>
      <w:r w:rsidR="00E52E74">
        <w:t xml:space="preserve"> </w:t>
      </w:r>
      <w:r w:rsidRPr="00460BBC">
        <w:rPr>
          <w:rStyle w:val="P-Bold"/>
        </w:rPr>
        <w:t>Export</w:t>
      </w:r>
      <w:r>
        <w:t xml:space="preserve"> and a submenu will appear, containing a variety of export options:</w:t>
      </w:r>
    </w:p>
    <w:p w14:paraId="00000033" w14:textId="77777777" w:rsidR="001A2B61" w:rsidRDefault="006F0838" w:rsidP="00460BBC">
      <w:pPr>
        <w:pStyle w:val="IMG-Caption"/>
      </w:pPr>
      <w:r>
        <w:rPr>
          <w:noProof/>
        </w:rPr>
        <w:drawing>
          <wp:inline distT="0" distB="0" distL="0" distR="0" wp14:anchorId="00C05DC2" wp14:editId="6ED98C67">
            <wp:extent cx="2634422" cy="1523521"/>
            <wp:effectExtent l="0" t="0" r="0" b="0"/>
            <wp:docPr id="24" name="image5.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screenshot of a cell phone&#10;&#10;Description automatically generated"/>
                    <pic:cNvPicPr preferRelativeResize="0"/>
                  </pic:nvPicPr>
                  <pic:blipFill>
                    <a:blip r:embed="rId11"/>
                    <a:srcRect/>
                    <a:stretch>
                      <a:fillRect/>
                    </a:stretch>
                  </pic:blipFill>
                  <pic:spPr>
                    <a:xfrm>
                      <a:off x="0" y="0"/>
                      <a:ext cx="2634422" cy="1523521"/>
                    </a:xfrm>
                    <a:prstGeom prst="rect">
                      <a:avLst/>
                    </a:prstGeom>
                    <a:ln/>
                  </pic:spPr>
                </pic:pic>
              </a:graphicData>
            </a:graphic>
          </wp:inline>
        </w:drawing>
      </w:r>
    </w:p>
    <w:p w14:paraId="00000034" w14:textId="213679FB" w:rsidR="001A2B61" w:rsidRDefault="006F0838" w:rsidP="00460BBC">
      <w:pPr>
        <w:pStyle w:val="IMG-Caption"/>
      </w:pPr>
      <w:r>
        <w:t>Fig</w:t>
      </w:r>
      <w:r w:rsidR="00E52E74">
        <w:t>ure</w:t>
      </w:r>
      <w:r>
        <w:t xml:space="preserve"> 4.</w:t>
      </w:r>
      <w:r w:rsidR="002F25ED">
        <w:t>4</w:t>
      </w:r>
      <w:r>
        <w:t xml:space="preserve"> – </w:t>
      </w:r>
      <w:r w:rsidR="009F1709">
        <w:t xml:space="preserve">Document </w:t>
      </w:r>
      <w:r>
        <w:t xml:space="preserve">Export </w:t>
      </w:r>
      <w:r w:rsidR="00E52E74">
        <w:t>o</w:t>
      </w:r>
      <w:r>
        <w:t>ptions</w:t>
      </w:r>
    </w:p>
    <w:p w14:paraId="00000035" w14:textId="42203EAD" w:rsidR="001A2B61" w:rsidRDefault="006F0838" w:rsidP="00460BBC">
      <w:pPr>
        <w:pStyle w:val="P-Regular"/>
      </w:pPr>
      <w:r>
        <w:t xml:space="preserve">These export options are available to us regardless of </w:t>
      </w:r>
      <w:r w:rsidR="00E52E74">
        <w:t xml:space="preserve">the </w:t>
      </w:r>
      <w:r>
        <w:t>document type. They are not bound in any way to the publish options or restrictions inherent to a certain platform</w:t>
      </w:r>
      <w:r w:rsidR="00E52E74">
        <w:t>:</w:t>
      </w:r>
      <w:r>
        <w:t xml:space="preserve"> </w:t>
      </w:r>
    </w:p>
    <w:p w14:paraId="00000036" w14:textId="47BAF153" w:rsidR="001A2B61" w:rsidRDefault="006F0838" w:rsidP="00460BBC">
      <w:pPr>
        <w:pStyle w:val="L-Bullets"/>
      </w:pPr>
      <w:r w:rsidRPr="00460BBC">
        <w:rPr>
          <w:rStyle w:val="P-Bold"/>
        </w:rPr>
        <w:t>Export Image</w:t>
      </w:r>
      <w:r w:rsidR="00E52E74">
        <w:rPr>
          <w:rStyle w:val="P-Bold"/>
        </w:rPr>
        <w:t>…</w:t>
      </w:r>
      <w:r>
        <w:t xml:space="preserve">: Brings up a dialog with many different options for exporting PNG, JPG, and GIF file types in order to export a single image file based on the current </w:t>
      </w:r>
      <w:proofErr w:type="spellStart"/>
      <w:r w:rsidR="00E52E74">
        <w:rPr>
          <w:rStyle w:val="P-Keyword"/>
        </w:rPr>
        <w:t>p</w:t>
      </w:r>
      <w:r w:rsidRPr="00460BBC">
        <w:rPr>
          <w:rStyle w:val="P-Keyword"/>
        </w:rPr>
        <w:t>layhead</w:t>
      </w:r>
      <w:proofErr w:type="spellEnd"/>
      <w:r>
        <w:t xml:space="preserve"> position in the </w:t>
      </w:r>
      <w:r w:rsidR="00E52E74">
        <w:rPr>
          <w:rStyle w:val="P-Keyword"/>
        </w:rPr>
        <w:t>t</w:t>
      </w:r>
      <w:r w:rsidRPr="00460BBC">
        <w:rPr>
          <w:rStyle w:val="P-Keyword"/>
        </w:rPr>
        <w:t>imeline</w:t>
      </w:r>
      <w:r>
        <w:t>.</w:t>
      </w:r>
    </w:p>
    <w:p w14:paraId="00000037" w14:textId="69C8CED2" w:rsidR="001A2B61" w:rsidRDefault="006F0838" w:rsidP="00460BBC">
      <w:pPr>
        <w:pStyle w:val="L-Bullets"/>
      </w:pPr>
      <w:r w:rsidRPr="00460BBC">
        <w:rPr>
          <w:rStyle w:val="P-Bold"/>
        </w:rPr>
        <w:t>Export Image (Legacy)</w:t>
      </w:r>
      <w:r w:rsidR="00E52E74">
        <w:rPr>
          <w:rStyle w:val="P-Bold"/>
        </w:rPr>
        <w:t>…</w:t>
      </w:r>
      <w:r>
        <w:t xml:space="preserve">: This is an older – and much simpler – image export mechanism. You have minimal options when exporting to various image formats but this dialog allows SVG export as well as PNG, JPG, and GIF. </w:t>
      </w:r>
    </w:p>
    <w:p w14:paraId="00000038" w14:textId="33F0B6FA" w:rsidR="001A2B61" w:rsidRDefault="006F0838" w:rsidP="00460BBC">
      <w:pPr>
        <w:pStyle w:val="L-Bullets"/>
      </w:pPr>
      <w:r w:rsidRPr="00460BBC">
        <w:rPr>
          <w:rStyle w:val="P-Bold"/>
        </w:rPr>
        <w:t>Export Movie</w:t>
      </w:r>
      <w:r w:rsidR="00E52E74">
        <w:rPr>
          <w:rStyle w:val="P-Bold"/>
        </w:rPr>
        <w:t>…</w:t>
      </w:r>
      <w:r>
        <w:t>: Using this option, you can export full image sequences (PNG, JPG, GIF, or SVG) that can then be brought into other applications.</w:t>
      </w:r>
      <w:r w:rsidR="00AA61CA">
        <w:t xml:space="preserve"> It will export one still image in the sequence for every frame in the document Timeline</w:t>
      </w:r>
      <w:r w:rsidR="006F4FE0">
        <w:t xml:space="preserve"> and </w:t>
      </w:r>
      <w:r w:rsidR="006F4FE0">
        <w:lastRenderedPageBreak/>
        <w:t>number them accordingly</w:t>
      </w:r>
      <w:r w:rsidR="00AA61CA">
        <w:t>.</w:t>
      </w:r>
      <w:r>
        <w:t xml:space="preserve"> You can also export a</w:t>
      </w:r>
      <w:r w:rsidR="00E52E74">
        <w:t>n</w:t>
      </w:r>
      <w:r>
        <w:t xml:space="preserve"> SWF directly from this dialog</w:t>
      </w:r>
      <w:r w:rsidR="00E52E74">
        <w:t>,</w:t>
      </w:r>
      <w:r>
        <w:t xml:space="preserve"> even </w:t>
      </w:r>
      <w:r w:rsidR="00670B4E">
        <w:fldChar w:fldCharType="begin"/>
      </w:r>
      <w:r w:rsidR="00670B4E">
        <w:instrText xml:space="preserve"> XE "content:exporting" </w:instrText>
      </w:r>
      <w:r w:rsidR="00670B4E">
        <w:fldChar w:fldCharType="end"/>
      </w:r>
      <w:r>
        <w:t>when not using an ActionScript 3.0 document type!</w:t>
      </w:r>
    </w:p>
    <w:p w14:paraId="00000039" w14:textId="14C5CA39" w:rsidR="001A2B61" w:rsidRDefault="006F0838" w:rsidP="00460BBC">
      <w:pPr>
        <w:pStyle w:val="L-Bullets"/>
      </w:pPr>
      <w:r w:rsidRPr="00460BBC">
        <w:rPr>
          <w:rStyle w:val="P-Bold"/>
        </w:rPr>
        <w:t>Export Video/Media</w:t>
      </w:r>
      <w:r w:rsidR="00E52E74">
        <w:rPr>
          <w:rStyle w:val="P-Bold"/>
        </w:rPr>
        <w:t>…</w:t>
      </w:r>
      <w:r>
        <w:t xml:space="preserve">: This option will render your project into any video format supported by </w:t>
      </w:r>
      <w:r w:rsidRPr="00460BBC">
        <w:rPr>
          <w:rStyle w:val="P-Keyword"/>
        </w:rPr>
        <w:t>Adobe Media Encoder</w:t>
      </w:r>
      <w:r>
        <w:t xml:space="preserve">. We’ll look at this option more </w:t>
      </w:r>
      <w:r w:rsidR="00E52E74">
        <w:t xml:space="preserve">closely </w:t>
      </w:r>
      <w:r>
        <w:t>in a bit.</w:t>
      </w:r>
    </w:p>
    <w:p w14:paraId="0000003A" w14:textId="1547095B" w:rsidR="001A2B61" w:rsidRDefault="006F0838" w:rsidP="00460BBC">
      <w:pPr>
        <w:pStyle w:val="L-Bullets"/>
      </w:pPr>
      <w:r w:rsidRPr="00460BBC">
        <w:rPr>
          <w:rStyle w:val="P-Bold"/>
        </w:rPr>
        <w:t>Export Animated GIF</w:t>
      </w:r>
      <w:r w:rsidR="00E52E74">
        <w:rPr>
          <w:rStyle w:val="P-Bold"/>
        </w:rPr>
        <w:t>…</w:t>
      </w:r>
      <w:r>
        <w:t xml:space="preserve">: This option will open the same dialog as the </w:t>
      </w:r>
      <w:r w:rsidRPr="00460BBC">
        <w:rPr>
          <w:rStyle w:val="P-Bold"/>
        </w:rPr>
        <w:t>Export Image</w:t>
      </w:r>
      <w:r w:rsidR="00E52E74">
        <w:rPr>
          <w:rStyle w:val="P-Bold"/>
        </w:rPr>
        <w:t>…</w:t>
      </w:r>
      <w:r>
        <w:t xml:space="preserve"> option</w:t>
      </w:r>
      <w:r w:rsidR="00E52E74">
        <w:t>;</w:t>
      </w:r>
      <w:r>
        <w:t xml:space="preserve"> however</w:t>
      </w:r>
      <w:r w:rsidR="00E52E74">
        <w:t>,</w:t>
      </w:r>
      <w:r>
        <w:t xml:space="preserve"> the settings will all be configured to produce an animated GIF file and not a still image.</w:t>
      </w:r>
    </w:p>
    <w:p w14:paraId="0000003B" w14:textId="3C8809EC" w:rsidR="001A2B61" w:rsidRDefault="006F0838" w:rsidP="00460BBC">
      <w:pPr>
        <w:pStyle w:val="L-Bullets"/>
      </w:pPr>
      <w:r w:rsidRPr="00460BBC">
        <w:rPr>
          <w:rStyle w:val="P-Bold"/>
        </w:rPr>
        <w:t xml:space="preserve">Export Scene as </w:t>
      </w:r>
      <w:r w:rsidR="00E52E74">
        <w:rPr>
          <w:rStyle w:val="P-Bold"/>
        </w:rPr>
        <w:t>a</w:t>
      </w:r>
      <w:r w:rsidRPr="00460BBC">
        <w:rPr>
          <w:rStyle w:val="P-Bold"/>
        </w:rPr>
        <w:t>sset</w:t>
      </w:r>
      <w:r>
        <w:t xml:space="preserve">: This option allows you to export your entire project scene as an </w:t>
      </w:r>
      <w:r w:rsidRPr="00460BBC">
        <w:rPr>
          <w:rStyle w:val="P-Keyword"/>
        </w:rPr>
        <w:t xml:space="preserve">Animate </w:t>
      </w:r>
      <w:r w:rsidR="00E52E74">
        <w:rPr>
          <w:rStyle w:val="P-Keyword"/>
        </w:rPr>
        <w:t>a</w:t>
      </w:r>
      <w:r w:rsidRPr="00460BBC">
        <w:rPr>
          <w:rStyle w:val="P-Keyword"/>
        </w:rPr>
        <w:t>sset</w:t>
      </w:r>
      <w:r>
        <w:t xml:space="preserve"> (</w:t>
      </w:r>
      <w:r w:rsidRPr="00460BBC">
        <w:rPr>
          <w:rStyle w:val="P-Code"/>
        </w:rPr>
        <w:t>.ana</w:t>
      </w:r>
      <w:r>
        <w:t>) file for backup or distribution to others.</w:t>
      </w:r>
    </w:p>
    <w:p w14:paraId="0000003C" w14:textId="77777777" w:rsidR="001A2B61" w:rsidRDefault="006F0838" w:rsidP="00460BBC">
      <w:pPr>
        <w:pStyle w:val="P-Regular"/>
      </w:pPr>
      <w:r>
        <w:t xml:space="preserve">We’ll explore many of these options in the latter part of this chapter. </w:t>
      </w:r>
    </w:p>
    <w:p w14:paraId="0000003D" w14:textId="49F16EA3" w:rsidR="001A2B61" w:rsidRDefault="006F0838" w:rsidP="00460BBC">
      <w:pPr>
        <w:pStyle w:val="P-Regular"/>
      </w:pPr>
      <w:r>
        <w:t xml:space="preserve">In this section, we had an overview of what it means to publish from Animate versus what it means to export content. Coming up, we’ll look specifically at the publish workflow and how the various settings differ across target </w:t>
      </w:r>
      <w:sdt>
        <w:sdtPr>
          <w:tag w:val="goog_rdk_10"/>
          <w:id w:val="1318923694"/>
        </w:sdtPr>
        <w:sdtEndPr/>
        <w:sdtContent/>
      </w:sdt>
      <w:r>
        <w:t xml:space="preserve">platforms as specified by </w:t>
      </w:r>
      <w:r w:rsidR="00DC7095">
        <w:t xml:space="preserve">the </w:t>
      </w:r>
      <w:r>
        <w:t>Animate document type.</w:t>
      </w:r>
    </w:p>
    <w:p w14:paraId="0000003E" w14:textId="30BD9706" w:rsidR="001A2B61" w:rsidRDefault="002A3877" w:rsidP="00460BBC">
      <w:pPr>
        <w:pStyle w:val="H1-Section"/>
      </w:pPr>
      <w:r>
        <w:t>D</w:t>
      </w:r>
      <w:r w:rsidR="006F0838">
        <w:t>ifferences between Document Types</w:t>
      </w:r>
      <w:r w:rsidR="009511E9">
        <w:t xml:space="preserve"> when Publishing</w:t>
      </w:r>
    </w:p>
    <w:p w14:paraId="0000003F" w14:textId="3E2ABE9B" w:rsidR="001A2B61" w:rsidRDefault="006F0838" w:rsidP="00460BBC">
      <w:pPr>
        <w:pStyle w:val="P-Regular"/>
      </w:pPr>
      <w:r>
        <w:t xml:space="preserve">In </w:t>
      </w:r>
      <w:sdt>
        <w:sdtPr>
          <w:tag w:val="goog_rdk_11"/>
          <w:id w:val="-543745286"/>
        </w:sdtPr>
        <w:sdtEndPr/>
        <w:sdtContent/>
      </w:sdt>
      <w:r w:rsidRPr="00460BBC">
        <w:rPr>
          <w:rStyle w:val="P-Italics"/>
        </w:rPr>
        <w:t>Chapter 2</w:t>
      </w:r>
      <w:r>
        <w:t>,</w:t>
      </w:r>
      <w:r w:rsidRPr="002A3877">
        <w:t xml:space="preserve"> </w:t>
      </w:r>
      <w:r w:rsidRPr="00460BBC">
        <w:rPr>
          <w:rStyle w:val="P-Italics"/>
        </w:rPr>
        <w:t>Exploring Platform-Specific Considerations</w:t>
      </w:r>
      <w:r>
        <w:t xml:space="preserve">, we had a look at the variety of platforms </w:t>
      </w:r>
      <w:r w:rsidR="00DC7095">
        <w:t xml:space="preserve">that </w:t>
      </w:r>
      <w:r>
        <w:t xml:space="preserve">are tied to each document type in Animate. We’ll now </w:t>
      </w:r>
      <w:r w:rsidR="001C2987">
        <w:t xml:space="preserve">build upon that introduction to </w:t>
      </w:r>
      <w:r>
        <w:t>explore the various publish settings for</w:t>
      </w:r>
      <w:r w:rsidR="002E08CE">
        <w:fldChar w:fldCharType="begin"/>
      </w:r>
      <w:r w:rsidR="002E08CE">
        <w:instrText xml:space="preserve"> XE "publish settings:differences, between document types" </w:instrText>
      </w:r>
      <w:r w:rsidR="002E08CE">
        <w:fldChar w:fldCharType="end"/>
      </w:r>
      <w:r>
        <w:t xml:space="preserve"> these document types as well. The settings available for each document type vary quite a bit</w:t>
      </w:r>
      <w:r w:rsidR="00DC7095">
        <w:t>,</w:t>
      </w:r>
      <w:r>
        <w:t xml:space="preserve"> with the ActionScript-based documents having the most settings due to their </w:t>
      </w:r>
      <w:r w:rsidR="00395BA3">
        <w:t xml:space="preserve">longevity </w:t>
      </w:r>
      <w:r>
        <w:t xml:space="preserve">and the beta documents having the least for the </w:t>
      </w:r>
      <w:sdt>
        <w:sdtPr>
          <w:tag w:val="goog_rdk_12"/>
          <w:id w:val="1157875181"/>
        </w:sdtPr>
        <w:sdtEndPr/>
        <w:sdtContent/>
      </w:sdt>
      <w:r>
        <w:t xml:space="preserve">same reason. </w:t>
      </w:r>
    </w:p>
    <w:p w14:paraId="00000040" w14:textId="67A80210" w:rsidR="001A2B61" w:rsidRDefault="006F0838" w:rsidP="00460BBC">
      <w:pPr>
        <w:pStyle w:val="P-Regular"/>
      </w:pPr>
      <w:r>
        <w:t>We’ll now look at the various native document types within Animate</w:t>
      </w:r>
      <w:r w:rsidR="00810A85">
        <w:t xml:space="preserve">, focusing upon </w:t>
      </w:r>
      <w:proofErr w:type="gramStart"/>
      <w:r>
        <w:t>particular associated</w:t>
      </w:r>
      <w:proofErr w:type="gramEnd"/>
      <w:r>
        <w:t xml:space="preserve"> settings when publishing your content. </w:t>
      </w:r>
    </w:p>
    <w:p w14:paraId="00000041" w14:textId="18A22E7B" w:rsidR="001A2B61" w:rsidRDefault="006F0838" w:rsidP="00460BBC">
      <w:pPr>
        <w:pStyle w:val="H2-Heading"/>
      </w:pPr>
      <w:r>
        <w:lastRenderedPageBreak/>
        <w:t>Publishing ActionScript 3.0 Documents</w:t>
      </w:r>
    </w:p>
    <w:p w14:paraId="00000042" w14:textId="0E69D6AB" w:rsidR="001A2B61" w:rsidRDefault="006F0838" w:rsidP="00460BBC">
      <w:pPr>
        <w:pStyle w:val="P-Regular"/>
      </w:pPr>
      <w:r>
        <w:t xml:space="preserve">By default, </w:t>
      </w:r>
      <w:r w:rsidRPr="002A3877">
        <w:t>ActionScript 3.0</w:t>
      </w:r>
      <w:r>
        <w:t xml:space="preserve"> documents will publish both a </w:t>
      </w:r>
      <w:r w:rsidRPr="00460BBC">
        <w:rPr>
          <w:rStyle w:val="P-Code"/>
        </w:rPr>
        <w:t>.</w:t>
      </w:r>
      <w:proofErr w:type="spellStart"/>
      <w:r w:rsidRPr="00460BBC">
        <w:rPr>
          <w:rStyle w:val="P-Code"/>
        </w:rPr>
        <w:t>swf</w:t>
      </w:r>
      <w:proofErr w:type="spellEnd"/>
      <w:r>
        <w:t xml:space="preserve"> file and a </w:t>
      </w:r>
      <w:r w:rsidRPr="00460BBC">
        <w:rPr>
          <w:rStyle w:val="P-Code"/>
        </w:rPr>
        <w:t>.html</w:t>
      </w:r>
      <w:r>
        <w:t xml:space="preserve"> file to act as a container</w:t>
      </w:r>
      <w:r w:rsidR="00F21DDB">
        <w:fldChar w:fldCharType="begin"/>
      </w:r>
      <w:r w:rsidR="00F21DDB">
        <w:instrText xml:space="preserve"> XE "ActionScript 3.0 documents:publishing" </w:instrText>
      </w:r>
      <w:r w:rsidR="00F21DDB">
        <w:fldChar w:fldCharType="end"/>
      </w:r>
      <w:r>
        <w:t xml:space="preserve"> document. Of course, due to </w:t>
      </w:r>
      <w:r w:rsidRPr="002A3877">
        <w:t>Flash Player</w:t>
      </w:r>
      <w:r>
        <w:t xml:space="preserve"> being completely banned from web browsers</w:t>
      </w:r>
      <w:r w:rsidR="00DC7095">
        <w:t>,</w:t>
      </w:r>
      <w:r>
        <w:t xml:space="preserve"> this isn’t all that useful! </w:t>
      </w:r>
    </w:p>
    <w:p w14:paraId="00000043" w14:textId="7AE840FC" w:rsidR="001A2B61" w:rsidRDefault="006F0838" w:rsidP="00460BBC">
      <w:pPr>
        <w:pStyle w:val="P-Regular"/>
      </w:pPr>
      <w:r>
        <w:t xml:space="preserve">With the </w:t>
      </w:r>
      <w:r w:rsidRPr="00460BBC">
        <w:rPr>
          <w:rStyle w:val="P-Bold"/>
        </w:rPr>
        <w:t>Publish Settings</w:t>
      </w:r>
      <w:r>
        <w:t xml:space="preserve"> dialog open, you’ll immediately be struck with just how many settings there are for this publish workflow. You can view these settings in </w:t>
      </w:r>
      <w:sdt>
        <w:sdtPr>
          <w:tag w:val="goog_rdk_13"/>
          <w:id w:val="-1672633124"/>
        </w:sdtPr>
        <w:sdtEndPr/>
        <w:sdtContent/>
      </w:sdt>
      <w:r>
        <w:t xml:space="preserve">the following </w:t>
      </w:r>
      <w:r w:rsidR="00DC7095">
        <w:t>screenshot</w:t>
      </w:r>
      <w:r>
        <w:t>:</w:t>
      </w:r>
    </w:p>
    <w:p w14:paraId="00000044" w14:textId="77777777" w:rsidR="001A2B61" w:rsidRDefault="006F0838" w:rsidP="00460BBC">
      <w:pPr>
        <w:pStyle w:val="IMG-Caption"/>
      </w:pPr>
      <w:r>
        <w:rPr>
          <w:noProof/>
        </w:rPr>
        <w:drawing>
          <wp:inline distT="0" distB="0" distL="0" distR="0" wp14:anchorId="2AEC3CB6" wp14:editId="43E1E9B5">
            <wp:extent cx="3294828" cy="4326303"/>
            <wp:effectExtent l="0" t="0" r="0" b="0"/>
            <wp:docPr id="27" name="image12.jp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jpg" descr="Graphical user interface, text&#10;&#10;Description automatically generated"/>
                    <pic:cNvPicPr preferRelativeResize="0"/>
                  </pic:nvPicPr>
                  <pic:blipFill>
                    <a:blip r:embed="rId12"/>
                    <a:srcRect/>
                    <a:stretch>
                      <a:fillRect/>
                    </a:stretch>
                  </pic:blipFill>
                  <pic:spPr>
                    <a:xfrm>
                      <a:off x="0" y="0"/>
                      <a:ext cx="3294828" cy="4326303"/>
                    </a:xfrm>
                    <a:prstGeom prst="rect">
                      <a:avLst/>
                    </a:prstGeom>
                    <a:ln/>
                  </pic:spPr>
                </pic:pic>
              </a:graphicData>
            </a:graphic>
          </wp:inline>
        </w:drawing>
      </w:r>
    </w:p>
    <w:p w14:paraId="00000045" w14:textId="11362A72" w:rsidR="001A2B61" w:rsidRDefault="006F0838" w:rsidP="00460BBC">
      <w:pPr>
        <w:pStyle w:val="IMG-Caption"/>
      </w:pPr>
      <w:r>
        <w:t>Fig</w:t>
      </w:r>
      <w:r w:rsidR="00DC7095">
        <w:t>ure</w:t>
      </w:r>
      <w:r>
        <w:t xml:space="preserve"> 4.</w:t>
      </w:r>
      <w:r w:rsidR="004C3F67">
        <w:t>5</w:t>
      </w:r>
      <w:r>
        <w:t xml:space="preserve"> – Publishing ActionScript 3.0</w:t>
      </w:r>
    </w:p>
    <w:p w14:paraId="00000046" w14:textId="1C86E4E0" w:rsidR="001A2B61" w:rsidRDefault="006F0838" w:rsidP="00460BBC">
      <w:pPr>
        <w:pStyle w:val="P-Regular"/>
      </w:pPr>
      <w:r>
        <w:t xml:space="preserve">Along the side are </w:t>
      </w:r>
      <w:r w:rsidR="00DC7095">
        <w:t xml:space="preserve">the </w:t>
      </w:r>
      <w:r w:rsidR="00DC7095" w:rsidRPr="00460BBC">
        <w:rPr>
          <w:rStyle w:val="P-Bold"/>
        </w:rPr>
        <w:t>PUBLISH</w:t>
      </w:r>
      <w:r w:rsidR="00DC7095">
        <w:t xml:space="preserve"> </w:t>
      </w:r>
      <w:r>
        <w:t>settings for publish</w:t>
      </w:r>
      <w:r w:rsidR="00DC7095">
        <w:t>ing</w:t>
      </w:r>
      <w:r>
        <w:t xml:space="preserve"> your Flash content along with </w:t>
      </w:r>
      <w:r w:rsidRPr="00460BBC">
        <w:rPr>
          <w:rStyle w:val="P-Keyword"/>
        </w:rPr>
        <w:t>SWC</w:t>
      </w:r>
      <w:r>
        <w:t xml:space="preserve"> and also </w:t>
      </w:r>
      <w:r w:rsidRPr="00460BBC">
        <w:rPr>
          <w:rStyle w:val="P-Bold"/>
        </w:rPr>
        <w:t>OTHER FORMATS</w:t>
      </w:r>
      <w:r>
        <w:t xml:space="preserve">. </w:t>
      </w:r>
    </w:p>
    <w:p w14:paraId="00000047" w14:textId="77777777" w:rsidR="001A2B61" w:rsidRDefault="006F0838" w:rsidP="00460BBC">
      <w:pPr>
        <w:pStyle w:val="P-CalloutHeading"/>
      </w:pPr>
      <w:r>
        <w:lastRenderedPageBreak/>
        <w:t>Note</w:t>
      </w:r>
    </w:p>
    <w:p w14:paraId="00000048" w14:textId="3351AF6C" w:rsidR="001A2B61" w:rsidRDefault="006F0838" w:rsidP="00460BBC">
      <w:pPr>
        <w:pStyle w:val="P-Callout"/>
      </w:pPr>
      <w:r w:rsidRPr="00460BBC">
        <w:rPr>
          <w:rStyle w:val="P-Keyword"/>
        </w:rPr>
        <w:t>Shockwave Component</w:t>
      </w:r>
      <w:r>
        <w:t xml:space="preserve"> (</w:t>
      </w:r>
      <w:r w:rsidRPr="00460BBC">
        <w:rPr>
          <w:rStyle w:val="P-Keyword"/>
        </w:rPr>
        <w:t>SWC</w:t>
      </w:r>
      <w:r>
        <w:t xml:space="preserve">) is a format that </w:t>
      </w:r>
      <w:r w:rsidR="00EC3E77">
        <w:fldChar w:fldCharType="begin"/>
      </w:r>
      <w:r w:rsidR="00EC3E77">
        <w:instrText xml:space="preserve"> XE "Shockwave Component (SWC)" </w:instrText>
      </w:r>
      <w:r w:rsidR="00EC3E77">
        <w:fldChar w:fldCharType="end"/>
      </w:r>
      <w:r>
        <w:t xml:space="preserve">was popular during the heyday of Flash Player as it could be used to bundle assets and code together in a way that more code-based applications </w:t>
      </w:r>
      <w:r w:rsidR="00DC7095">
        <w:t xml:space="preserve">such as </w:t>
      </w:r>
      <w:r>
        <w:t>Flex Builder could interpret and make use of. It isn’t so useful any</w:t>
      </w:r>
      <w:r w:rsidR="00DC7095">
        <w:t>more</w:t>
      </w:r>
      <w:r>
        <w:t>.</w:t>
      </w:r>
    </w:p>
    <w:p w14:paraId="00000049" w14:textId="2A08F3AE" w:rsidR="001A2B61" w:rsidRDefault="006F0838" w:rsidP="00460BBC">
      <w:pPr>
        <w:pStyle w:val="P-Regular"/>
      </w:pPr>
      <w:r>
        <w:t xml:space="preserve">These </w:t>
      </w:r>
      <w:r w:rsidRPr="00460BBC">
        <w:rPr>
          <w:rStyle w:val="P-Bold"/>
        </w:rPr>
        <w:t>OTHER FORMATS</w:t>
      </w:r>
      <w:r>
        <w:t xml:space="preserve"> include the aforementioned HTML wrapper along with a number of image export types. There are two formats here that are especially noteworthy: </w:t>
      </w:r>
      <w:r w:rsidRPr="002A3877">
        <w:rPr>
          <w:rStyle w:val="P-Bold"/>
        </w:rPr>
        <w:t>Projector</w:t>
      </w:r>
      <w:r>
        <w:t xml:space="preserve"> and </w:t>
      </w:r>
      <w:r w:rsidRPr="002A3877">
        <w:rPr>
          <w:rStyle w:val="P-Bold"/>
        </w:rPr>
        <w:t>SWF Archive</w:t>
      </w:r>
      <w:r>
        <w:t xml:space="preserve">. </w:t>
      </w:r>
    </w:p>
    <w:p w14:paraId="0000004A" w14:textId="0FDC0203" w:rsidR="001A2B61" w:rsidRDefault="006F0838" w:rsidP="00460BBC">
      <w:pPr>
        <w:pStyle w:val="P-Regular"/>
      </w:pPr>
      <w:r w:rsidRPr="00460BBC">
        <w:rPr>
          <w:rStyle w:val="P-Keyword"/>
        </w:rPr>
        <w:t>Projector</w:t>
      </w:r>
      <w:r>
        <w:t xml:space="preserve"> files can be published for</w:t>
      </w:r>
      <w:r w:rsidR="00F21DDB">
        <w:fldChar w:fldCharType="begin"/>
      </w:r>
      <w:r w:rsidR="00F21DDB">
        <w:instrText xml:space="preserve"> XE "ActionScript 3.0 documents:publishing" </w:instrText>
      </w:r>
      <w:r w:rsidR="00F21DDB">
        <w:fldChar w:fldCharType="end"/>
      </w:r>
      <w:r>
        <w:t xml:space="preserve"> either macOS or </w:t>
      </w:r>
      <w:r w:rsidR="00EC3E77">
        <w:fldChar w:fldCharType="begin"/>
      </w:r>
      <w:r w:rsidR="00EC3E77">
        <w:instrText xml:space="preserve"> XE "projector files" </w:instrText>
      </w:r>
      <w:r w:rsidR="00EC3E77">
        <w:fldChar w:fldCharType="end"/>
      </w:r>
      <w:r>
        <w:t xml:space="preserve">Windows and basically are a compiled executable program </w:t>
      </w:r>
      <w:r w:rsidR="00DC7095">
        <w:t xml:space="preserve">that </w:t>
      </w:r>
      <w:r>
        <w:t xml:space="preserve">contains your project alongside a special version of Flash Player that can be used to run your content on the desktop. The neat thing about this format is that there is no need to perform any sort of installation – it just runs! </w:t>
      </w:r>
    </w:p>
    <w:p w14:paraId="0000004B" w14:textId="35DBE798" w:rsidR="001A2B61" w:rsidRDefault="006F0838" w:rsidP="00460BBC">
      <w:pPr>
        <w:pStyle w:val="P-Regular"/>
      </w:pPr>
      <w:r w:rsidRPr="00460BBC">
        <w:rPr>
          <w:rStyle w:val="P-Keyword"/>
        </w:rPr>
        <w:t>SWF Archive</w:t>
      </w:r>
      <w:r>
        <w:t xml:space="preserve"> is a mechanism</w:t>
      </w:r>
      <w:r w:rsidR="00EC3E77">
        <w:fldChar w:fldCharType="begin"/>
      </w:r>
      <w:r w:rsidR="00EC3E77">
        <w:instrText xml:space="preserve"> XE "SWF Archive" </w:instrText>
      </w:r>
      <w:r w:rsidR="00EC3E77">
        <w:fldChar w:fldCharType="end"/>
      </w:r>
      <w:r>
        <w:t xml:space="preserve"> that renders each individual layer of your project as a separate </w:t>
      </w:r>
      <w:r w:rsidRPr="00460BBC">
        <w:rPr>
          <w:rStyle w:val="P-Code"/>
        </w:rPr>
        <w:t>.</w:t>
      </w:r>
      <w:proofErr w:type="spellStart"/>
      <w:r w:rsidRPr="00460BBC">
        <w:rPr>
          <w:rStyle w:val="P-Code"/>
        </w:rPr>
        <w:t>swf</w:t>
      </w:r>
      <w:proofErr w:type="spellEnd"/>
      <w:r>
        <w:t xml:space="preserve"> file</w:t>
      </w:r>
      <w:r w:rsidR="00DC7095">
        <w:t>,</w:t>
      </w:r>
      <w:r>
        <w:t xml:space="preserve"> then bundles the entire set as a </w:t>
      </w:r>
      <w:r w:rsidRPr="00460BBC">
        <w:rPr>
          <w:rStyle w:val="P-Code"/>
        </w:rPr>
        <w:t>.zip</w:t>
      </w:r>
      <w:r>
        <w:t xml:space="preserve"> archive. This is a good mechanism for getting your project into additional applications </w:t>
      </w:r>
      <w:r w:rsidR="00DC7095">
        <w:t xml:space="preserve">such as </w:t>
      </w:r>
      <w:r w:rsidRPr="00460BBC">
        <w:rPr>
          <w:rStyle w:val="P-Keyword"/>
        </w:rPr>
        <w:t>After Effects</w:t>
      </w:r>
      <w:r>
        <w:t xml:space="preserve"> for per-layer compositing </w:t>
      </w:r>
      <w:sdt>
        <w:sdtPr>
          <w:tag w:val="goog_rdk_14"/>
          <w:id w:val="-2145641858"/>
        </w:sdtPr>
        <w:sdtEndPr/>
        <w:sdtContent/>
      </w:sdt>
      <w:r>
        <w:t xml:space="preserve">workflows. </w:t>
      </w:r>
    </w:p>
    <w:p w14:paraId="50508311" w14:textId="7B90B31E" w:rsidR="004C3F67" w:rsidRDefault="004C3F67" w:rsidP="004B3D3F">
      <w:pPr>
        <w:pStyle w:val="P-CalloutHeading"/>
      </w:pPr>
      <w:r>
        <w:t>Tip</w:t>
      </w:r>
    </w:p>
    <w:p w14:paraId="793486B2" w14:textId="50275299" w:rsidR="004C3F67" w:rsidRDefault="004C3F67" w:rsidP="004B3D3F">
      <w:pPr>
        <w:pStyle w:val="P-Callout"/>
      </w:pPr>
      <w:r>
        <w:t xml:space="preserve">You can also import an entire </w:t>
      </w:r>
      <w:r w:rsidRPr="004B3D3F">
        <w:rPr>
          <w:rStyle w:val="P-Code"/>
        </w:rPr>
        <w:t>.</w:t>
      </w:r>
      <w:proofErr w:type="spellStart"/>
      <w:r w:rsidRPr="004B3D3F">
        <w:rPr>
          <w:rStyle w:val="P-Code"/>
        </w:rPr>
        <w:t>fla</w:t>
      </w:r>
      <w:proofErr w:type="spellEnd"/>
      <w:r>
        <w:t xml:space="preserve"> file directly into After Effects to achieve the same result. A new composition will be created with each layer from Animate translated to a layer in After Effects. </w:t>
      </w:r>
    </w:p>
    <w:p w14:paraId="0000004C" w14:textId="77777777" w:rsidR="001A2B61" w:rsidRDefault="006F0838" w:rsidP="00460BBC">
      <w:pPr>
        <w:pStyle w:val="P-Regular"/>
      </w:pPr>
      <w:r>
        <w:t xml:space="preserve">Those are the overall settings to keep in mind when publishing </w:t>
      </w:r>
      <w:r w:rsidRPr="002A3877">
        <w:t>ActionScript 3.0</w:t>
      </w:r>
      <w:r>
        <w:t xml:space="preserve"> document types. Let’s turn our attention to </w:t>
      </w:r>
      <w:r w:rsidRPr="002A3877">
        <w:rPr>
          <w:rStyle w:val="P-Keyword"/>
        </w:rPr>
        <w:t>HTML5 Canvas</w:t>
      </w:r>
      <w:r>
        <w:t xml:space="preserve"> next. </w:t>
      </w:r>
    </w:p>
    <w:p w14:paraId="0000004D" w14:textId="3479153F" w:rsidR="001A2B61" w:rsidRDefault="006F0838" w:rsidP="00460BBC">
      <w:pPr>
        <w:pStyle w:val="H2-Heading"/>
      </w:pPr>
      <w:r>
        <w:t>Publishing HTML5 Canvas Documents</w:t>
      </w:r>
    </w:p>
    <w:p w14:paraId="0000004E" w14:textId="2954D7CE" w:rsidR="001A2B61" w:rsidRDefault="006F0838" w:rsidP="00460BBC">
      <w:pPr>
        <w:pStyle w:val="P-Regular"/>
      </w:pPr>
      <w:r>
        <w:t xml:space="preserve">While </w:t>
      </w:r>
      <w:r w:rsidRPr="00460BBC">
        <w:rPr>
          <w:rStyle w:val="P-Keyword"/>
        </w:rPr>
        <w:t>HTML5 Canvas</w:t>
      </w:r>
      <w:r>
        <w:t xml:space="preserve"> is a much more</w:t>
      </w:r>
      <w:r w:rsidR="00F21DDB">
        <w:fldChar w:fldCharType="begin"/>
      </w:r>
      <w:r w:rsidR="00F21DDB">
        <w:instrText xml:space="preserve"> XE "HTML5 Canvas documents:publishing" </w:instrText>
      </w:r>
      <w:r w:rsidR="00F21DDB">
        <w:fldChar w:fldCharType="end"/>
      </w:r>
      <w:r>
        <w:t xml:space="preserve"> recent document type than </w:t>
      </w:r>
      <w:r w:rsidRPr="002A3877">
        <w:t>ActionScript 3.0</w:t>
      </w:r>
      <w:r>
        <w:t>, it includes a</w:t>
      </w:r>
      <w:r w:rsidR="00863875">
        <w:t xml:space="preserve">n impressive amount </w:t>
      </w:r>
      <w:r>
        <w:t>of publish settings due to its importance within the software</w:t>
      </w:r>
      <w:r w:rsidR="00DC7095">
        <w:t>,</w:t>
      </w:r>
      <w:r>
        <w:t xml:space="preserve"> especially since a </w:t>
      </w:r>
      <w:r w:rsidRPr="002A3877">
        <w:rPr>
          <w:rStyle w:val="P-Code"/>
        </w:rPr>
        <w:t>.</w:t>
      </w:r>
      <w:proofErr w:type="spellStart"/>
      <w:r w:rsidRPr="00460BBC">
        <w:rPr>
          <w:rStyle w:val="P-Code"/>
        </w:rPr>
        <w:t>swf</w:t>
      </w:r>
      <w:proofErr w:type="spellEnd"/>
      <w:r>
        <w:t xml:space="preserve"> </w:t>
      </w:r>
      <w:r w:rsidR="00DC7095">
        <w:t xml:space="preserve">file </w:t>
      </w:r>
      <w:r>
        <w:t xml:space="preserve">can no longer be used within web browsers. Since HTML5 Canvas is </w:t>
      </w:r>
      <w:r w:rsidR="00DC7095">
        <w:t xml:space="preserve">a </w:t>
      </w:r>
      <w:r>
        <w:t>completely native web technolog</w:t>
      </w:r>
      <w:r w:rsidR="00DC7095">
        <w:t>y,</w:t>
      </w:r>
      <w:r>
        <w:t xml:space="preserve"> it can step in and take over for Flash Player in many circumstances. </w:t>
      </w:r>
    </w:p>
    <w:p w14:paraId="0000004F" w14:textId="46193E4A" w:rsidR="001A2B61" w:rsidRDefault="006F0838" w:rsidP="00460BBC">
      <w:pPr>
        <w:pStyle w:val="P-Regular"/>
      </w:pPr>
      <w:r>
        <w:lastRenderedPageBreak/>
        <w:t xml:space="preserve">Just as with ActionScript 3.0, you’ll find a variety of choices along the side </w:t>
      </w:r>
      <w:r w:rsidR="00DC7095">
        <w:t xml:space="preserve">that </w:t>
      </w:r>
      <w:r>
        <w:t xml:space="preserve">specify settings under </w:t>
      </w:r>
      <w:r w:rsidR="00DC7095">
        <w:rPr>
          <w:rStyle w:val="P-Bold"/>
        </w:rPr>
        <w:t>PUBLISH</w:t>
      </w:r>
      <w:r w:rsidR="00DC7095">
        <w:t xml:space="preserve"> </w:t>
      </w:r>
      <w:r>
        <w:t xml:space="preserve">and </w:t>
      </w:r>
      <w:r w:rsidR="00DC7095">
        <w:rPr>
          <w:rStyle w:val="P-Bold"/>
        </w:rPr>
        <w:t>OTHER FORMATS</w:t>
      </w:r>
      <w:r>
        <w:t xml:space="preserve">. </w:t>
      </w:r>
      <w:r w:rsidR="00DC7095">
        <w:rPr>
          <w:rStyle w:val="P-Bold"/>
        </w:rPr>
        <w:t>PUBLISH</w:t>
      </w:r>
      <w:r>
        <w:t xml:space="preserve">, in this case, includes only a single target – </w:t>
      </w:r>
      <w:r w:rsidRPr="00460BBC">
        <w:rPr>
          <w:rStyle w:val="P-Bold"/>
        </w:rPr>
        <w:t>JavaScript/HTML</w:t>
      </w:r>
      <w:r>
        <w:t xml:space="preserve">. Here, you will find all the major publish settings for HTML5 Canvas documents. </w:t>
      </w:r>
    </w:p>
    <w:p w14:paraId="00000052" w14:textId="5A7C160B" w:rsidR="001A2B61" w:rsidRPr="00460BBC" w:rsidRDefault="006F0838" w:rsidP="00460BBC">
      <w:pPr>
        <w:pStyle w:val="P-Regular"/>
      </w:pPr>
      <w:r>
        <w:t xml:space="preserve">These </w:t>
      </w:r>
      <w:r w:rsidRPr="00460BBC">
        <w:rPr>
          <w:rStyle w:val="P-Bold"/>
        </w:rPr>
        <w:t>JavaScript/HTML</w:t>
      </w:r>
      <w:r>
        <w:t xml:space="preserve"> settings are divided into three tabs</w:t>
      </w:r>
      <w:r w:rsidR="00DC7095">
        <w:t>, t</w:t>
      </w:r>
      <w:r>
        <w:t xml:space="preserve">he first of which is the </w:t>
      </w:r>
      <w:r w:rsidRPr="00460BBC">
        <w:rPr>
          <w:rStyle w:val="P-Bold"/>
        </w:rPr>
        <w:t>Basic</w:t>
      </w:r>
      <w:r>
        <w:t xml:space="preserve"> tab</w:t>
      </w:r>
      <w:r w:rsidR="00DC7095">
        <w:t>:</w:t>
      </w:r>
    </w:p>
    <w:p w14:paraId="00000053" w14:textId="77777777" w:rsidR="001A2B61" w:rsidRDefault="006F0838" w:rsidP="00460BBC">
      <w:pPr>
        <w:pStyle w:val="IMG-Caption"/>
      </w:pPr>
      <w:r>
        <w:rPr>
          <w:noProof/>
        </w:rPr>
        <w:drawing>
          <wp:inline distT="0" distB="0" distL="0" distR="0" wp14:anchorId="4CCFAB8E" wp14:editId="55F54884">
            <wp:extent cx="3301493" cy="4050418"/>
            <wp:effectExtent l="0" t="0" r="0" b="0"/>
            <wp:docPr id="26" name="image16.jp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jpg" descr="Graphical user interface, application&#10;&#10;Description automatically generated"/>
                    <pic:cNvPicPr preferRelativeResize="0"/>
                  </pic:nvPicPr>
                  <pic:blipFill>
                    <a:blip r:embed="rId13"/>
                    <a:srcRect/>
                    <a:stretch>
                      <a:fillRect/>
                    </a:stretch>
                  </pic:blipFill>
                  <pic:spPr>
                    <a:xfrm>
                      <a:off x="0" y="0"/>
                      <a:ext cx="3301493" cy="4050418"/>
                    </a:xfrm>
                    <a:prstGeom prst="rect">
                      <a:avLst/>
                    </a:prstGeom>
                    <a:ln/>
                  </pic:spPr>
                </pic:pic>
              </a:graphicData>
            </a:graphic>
          </wp:inline>
        </w:drawing>
      </w:r>
    </w:p>
    <w:p w14:paraId="00000054" w14:textId="36E7C01F" w:rsidR="001A2B61" w:rsidRDefault="006F0838" w:rsidP="00460BBC">
      <w:pPr>
        <w:pStyle w:val="IMG-Caption"/>
      </w:pPr>
      <w:r>
        <w:t>Fig</w:t>
      </w:r>
      <w:r w:rsidR="00DC7095">
        <w:t>ure</w:t>
      </w:r>
      <w:r>
        <w:t xml:space="preserve"> 4.</w:t>
      </w:r>
      <w:r w:rsidR="00EA3A2F">
        <w:t>6</w:t>
      </w:r>
      <w:r>
        <w:t xml:space="preserve"> – Publishing HTML5 Canvas Basic </w:t>
      </w:r>
      <w:r w:rsidR="00DC7095">
        <w:t>s</w:t>
      </w:r>
      <w:r>
        <w:t>ettings</w:t>
      </w:r>
    </w:p>
    <w:p w14:paraId="00000055" w14:textId="73DF04A0" w:rsidR="001A2B61" w:rsidRDefault="006F0838" w:rsidP="00460BBC">
      <w:pPr>
        <w:pStyle w:val="P-Regular"/>
      </w:pPr>
      <w:r>
        <w:t xml:space="preserve">Here, we find the most general </w:t>
      </w:r>
      <w:r w:rsidR="00F21DDB">
        <w:fldChar w:fldCharType="begin"/>
      </w:r>
      <w:r w:rsidR="00F21DDB">
        <w:instrText xml:space="preserve"> XE "HTML5 Canvas documents:publishing" </w:instrText>
      </w:r>
      <w:r w:rsidR="00F21DDB">
        <w:fldChar w:fldCharType="end"/>
      </w:r>
      <w:r>
        <w:t xml:space="preserve">settings to do with publishing HTML5 Canvas documents. Notable settings include the following: </w:t>
      </w:r>
    </w:p>
    <w:p w14:paraId="00000056" w14:textId="3D416267" w:rsidR="001A2B61" w:rsidRDefault="006F0838" w:rsidP="00460BBC">
      <w:pPr>
        <w:pStyle w:val="L-Bullets"/>
      </w:pPr>
      <w:r w:rsidRPr="00460BBC">
        <w:rPr>
          <w:rStyle w:val="P-Bold"/>
        </w:rPr>
        <w:t xml:space="preserve">Output </w:t>
      </w:r>
      <w:r w:rsidR="00DC7095">
        <w:rPr>
          <w:rStyle w:val="P-Bold"/>
        </w:rPr>
        <w:t>name</w:t>
      </w:r>
      <w:r w:rsidR="00DC7095">
        <w:t>:</w:t>
      </w:r>
      <w:r>
        <w:t xml:space="preserve"> This is where you can name your published files and specify an output folder through the file browser.</w:t>
      </w:r>
    </w:p>
    <w:p w14:paraId="00000057" w14:textId="1068DF5D" w:rsidR="001A2B61" w:rsidRDefault="006F0838" w:rsidP="00460BBC">
      <w:pPr>
        <w:pStyle w:val="L-Bullets"/>
      </w:pPr>
      <w:r w:rsidRPr="00460BBC">
        <w:rPr>
          <w:rStyle w:val="P-Bold"/>
        </w:rPr>
        <w:lastRenderedPageBreak/>
        <w:t>Loop Timeline</w:t>
      </w:r>
      <w:r w:rsidR="00DC7095">
        <w:t>:</w:t>
      </w:r>
      <w:r>
        <w:t xml:space="preserve"> Checking this box allows the timeline playback to loop continually. Uncheck this box to have the </w:t>
      </w:r>
      <w:proofErr w:type="spellStart"/>
      <w:r>
        <w:t>playhead</w:t>
      </w:r>
      <w:proofErr w:type="spellEnd"/>
      <w:r>
        <w:t xml:space="preserve"> stop once playback ends. </w:t>
      </w:r>
    </w:p>
    <w:p w14:paraId="00000058" w14:textId="197139F9" w:rsidR="001A2B61" w:rsidRDefault="00DC7095" w:rsidP="00460BBC">
      <w:pPr>
        <w:pStyle w:val="L-Bullets"/>
      </w:pPr>
      <w:r>
        <w:rPr>
          <w:rStyle w:val="P-Bold"/>
        </w:rPr>
        <w:t>Include h</w:t>
      </w:r>
      <w:r w:rsidR="006F0838" w:rsidRPr="00460BBC">
        <w:rPr>
          <w:rStyle w:val="P-Bold"/>
        </w:rPr>
        <w:t xml:space="preserve">idden </w:t>
      </w:r>
      <w:r>
        <w:rPr>
          <w:rStyle w:val="P-Bold"/>
        </w:rPr>
        <w:t>l</w:t>
      </w:r>
      <w:r w:rsidR="006F0838" w:rsidRPr="00460BBC">
        <w:rPr>
          <w:rStyle w:val="P-Bold"/>
        </w:rPr>
        <w:t>ayers</w:t>
      </w:r>
      <w:r>
        <w:t>:</w:t>
      </w:r>
      <w:r w:rsidR="006F0838">
        <w:t xml:space="preserve"> Determines whether to publish layers </w:t>
      </w:r>
      <w:r>
        <w:t xml:space="preserve">that </w:t>
      </w:r>
      <w:r w:rsidR="006F0838">
        <w:t xml:space="preserve">been hidden in the timeline or not. </w:t>
      </w:r>
    </w:p>
    <w:p w14:paraId="00000059" w14:textId="4CD4B372" w:rsidR="001A2B61" w:rsidRDefault="006F0838" w:rsidP="00460BBC">
      <w:pPr>
        <w:pStyle w:val="L-Bullets"/>
      </w:pPr>
      <w:r w:rsidRPr="00460BBC">
        <w:rPr>
          <w:rStyle w:val="P-Bold"/>
        </w:rPr>
        <w:t xml:space="preserve">Center </w:t>
      </w:r>
      <w:r w:rsidR="00DC7095">
        <w:rPr>
          <w:rStyle w:val="P-Bold"/>
        </w:rPr>
        <w:t>s</w:t>
      </w:r>
      <w:r w:rsidRPr="00460BBC">
        <w:rPr>
          <w:rStyle w:val="P-Bold"/>
        </w:rPr>
        <w:t>tage</w:t>
      </w:r>
      <w:r w:rsidR="00DC7095">
        <w:t>:</w:t>
      </w:r>
      <w:r>
        <w:t xml:space="preserve"> By default, the published content appears </w:t>
      </w:r>
      <w:r w:rsidR="00DC7095">
        <w:t xml:space="preserve">at </w:t>
      </w:r>
      <w:r>
        <w:t>the upper left of the browser viewport. You can override this presentation and center your published content horizontally, vertically, or both.</w:t>
      </w:r>
    </w:p>
    <w:p w14:paraId="0000005A" w14:textId="5D85BDE7" w:rsidR="001A2B61" w:rsidRDefault="006F0838" w:rsidP="00460BBC">
      <w:pPr>
        <w:pStyle w:val="L-Bullets"/>
      </w:pPr>
      <w:r w:rsidRPr="00460BBC">
        <w:rPr>
          <w:rStyle w:val="P-Bold"/>
        </w:rPr>
        <w:t xml:space="preserve">Make </w:t>
      </w:r>
      <w:r w:rsidR="00DC7095">
        <w:rPr>
          <w:rStyle w:val="P-Bold"/>
        </w:rPr>
        <w:t>r</w:t>
      </w:r>
      <w:r w:rsidRPr="00460BBC">
        <w:rPr>
          <w:rStyle w:val="P-Bold"/>
        </w:rPr>
        <w:t>esponsive</w:t>
      </w:r>
      <w:r w:rsidR="00DC7095">
        <w:t>:</w:t>
      </w:r>
      <w:r>
        <w:t xml:space="preserve"> Enabling this option will scale your content down if it doesn’t completely fit within the containing element. Additionally, you can also allow it to scale up to fill the containing element.</w:t>
      </w:r>
    </w:p>
    <w:p w14:paraId="6ED331B0" w14:textId="28F574D2" w:rsidR="005B1B6E" w:rsidRDefault="005B1B6E" w:rsidP="005B1B6E">
      <w:pPr>
        <w:pStyle w:val="L-Bullets"/>
      </w:pPr>
      <w:r>
        <w:rPr>
          <w:rStyle w:val="P-Bold"/>
        </w:rPr>
        <w:t xml:space="preserve">Include </w:t>
      </w:r>
      <w:proofErr w:type="spellStart"/>
      <w:r>
        <w:rPr>
          <w:rStyle w:val="P-Bold"/>
        </w:rPr>
        <w:t>preloader</w:t>
      </w:r>
      <w:proofErr w:type="spellEnd"/>
      <w:r>
        <w:t xml:space="preserve">: Choose an animated GIF to serve as a preloading animation if your </w:t>
      </w:r>
      <w:r w:rsidR="00173AD6">
        <w:t>published</w:t>
      </w:r>
      <w:r>
        <w:t xml:space="preserve"> file size is very heavy. You can, of course, create this animated GIF using Animate! </w:t>
      </w:r>
    </w:p>
    <w:p w14:paraId="0000005B" w14:textId="4BC8F404" w:rsidR="001A2B61" w:rsidRDefault="006F0838" w:rsidP="00460BBC">
      <w:pPr>
        <w:pStyle w:val="L-Bullets"/>
      </w:pPr>
      <w:r w:rsidRPr="002A3877">
        <w:rPr>
          <w:rStyle w:val="P-Bold"/>
        </w:rPr>
        <w:t xml:space="preserve">Asset </w:t>
      </w:r>
      <w:r w:rsidR="00DC7095" w:rsidRPr="002A3877">
        <w:rPr>
          <w:rStyle w:val="P-Bold"/>
        </w:rPr>
        <w:t>l</w:t>
      </w:r>
      <w:r w:rsidRPr="002A3877">
        <w:rPr>
          <w:rStyle w:val="P-Bold"/>
        </w:rPr>
        <w:t>ocations</w:t>
      </w:r>
      <w:r w:rsidR="00DC7095">
        <w:t>:</w:t>
      </w:r>
      <w:r>
        <w:t xml:space="preserve"> Here is where you name each of the subfolders </w:t>
      </w:r>
      <w:r w:rsidR="00DC7095">
        <w:t xml:space="preserve">to which </w:t>
      </w:r>
      <w:r>
        <w:t xml:space="preserve">Animate will publish any audio files and the local </w:t>
      </w:r>
      <w:proofErr w:type="spellStart"/>
      <w:r>
        <w:t>CreateJS</w:t>
      </w:r>
      <w:proofErr w:type="spellEnd"/>
      <w:r>
        <w:t xml:space="preserve"> library files. </w:t>
      </w:r>
    </w:p>
    <w:p w14:paraId="0000005C" w14:textId="0683EE2A" w:rsidR="001A2B61" w:rsidRDefault="006F0838" w:rsidP="00460BBC">
      <w:pPr>
        <w:pStyle w:val="P-Regular"/>
      </w:pPr>
      <w:r>
        <w:t xml:space="preserve">The second tab is centered around more </w:t>
      </w:r>
      <w:r w:rsidR="00F21DDB">
        <w:fldChar w:fldCharType="begin"/>
      </w:r>
      <w:r w:rsidR="00F21DDB">
        <w:instrText xml:space="preserve"> XE "HTML5 Canvas documents:publishing" </w:instrText>
      </w:r>
      <w:r w:rsidR="00F21DDB">
        <w:fldChar w:fldCharType="end"/>
      </w:r>
      <w:r>
        <w:t>advanced settings around how HTML and JavaScript are handled as part of the publish process:</w:t>
      </w:r>
    </w:p>
    <w:p w14:paraId="0000005D" w14:textId="77777777" w:rsidR="001A2B61" w:rsidRDefault="006F0838" w:rsidP="00460BBC">
      <w:pPr>
        <w:pStyle w:val="IMG-Caption"/>
      </w:pPr>
      <w:r>
        <w:rPr>
          <w:noProof/>
        </w:rPr>
        <w:lastRenderedPageBreak/>
        <w:drawing>
          <wp:inline distT="0" distB="0" distL="0" distR="0" wp14:anchorId="3DEBD94E" wp14:editId="1BFC47A6">
            <wp:extent cx="3313904" cy="3404065"/>
            <wp:effectExtent l="0" t="0" r="0" b="0"/>
            <wp:docPr id="29" name="image18.jp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jpg" descr="Graphical user interface, application&#10;&#10;Description automatically generated"/>
                    <pic:cNvPicPr preferRelativeResize="0"/>
                  </pic:nvPicPr>
                  <pic:blipFill>
                    <a:blip r:embed="rId14"/>
                    <a:srcRect/>
                    <a:stretch>
                      <a:fillRect/>
                    </a:stretch>
                  </pic:blipFill>
                  <pic:spPr>
                    <a:xfrm>
                      <a:off x="0" y="0"/>
                      <a:ext cx="3313904" cy="3404065"/>
                    </a:xfrm>
                    <a:prstGeom prst="rect">
                      <a:avLst/>
                    </a:prstGeom>
                    <a:ln/>
                  </pic:spPr>
                </pic:pic>
              </a:graphicData>
            </a:graphic>
          </wp:inline>
        </w:drawing>
      </w:r>
    </w:p>
    <w:p w14:paraId="0000005E" w14:textId="73C22745" w:rsidR="001A2B61" w:rsidRDefault="006F0838" w:rsidP="00460BBC">
      <w:pPr>
        <w:pStyle w:val="IMG-Caption"/>
      </w:pPr>
      <w:r>
        <w:t>Fig</w:t>
      </w:r>
      <w:r w:rsidR="00DC7095">
        <w:t>ure</w:t>
      </w:r>
      <w:r>
        <w:t xml:space="preserve"> 4.</w:t>
      </w:r>
      <w:r w:rsidR="00A803E6">
        <w:t>7</w:t>
      </w:r>
      <w:r>
        <w:t xml:space="preserve"> – Publishing HTML5 Canvas HTML/JS </w:t>
      </w:r>
      <w:r w:rsidR="00DC7095">
        <w:t>s</w:t>
      </w:r>
      <w:r>
        <w:t>ettings</w:t>
      </w:r>
    </w:p>
    <w:p w14:paraId="0000005F" w14:textId="0FA45461" w:rsidR="001A2B61" w:rsidRDefault="006F0838" w:rsidP="00460BBC">
      <w:pPr>
        <w:pStyle w:val="P-Regular"/>
      </w:pPr>
      <w:r>
        <w:t xml:space="preserve">The </w:t>
      </w:r>
      <w:r w:rsidRPr="00460BBC">
        <w:rPr>
          <w:rStyle w:val="P-Bold"/>
        </w:rPr>
        <w:t>HTML/JS</w:t>
      </w:r>
      <w:r>
        <w:t xml:space="preserve"> tab includes a number of more advanced settings when considering how your content is published. Settings</w:t>
      </w:r>
      <w:r w:rsidR="00F21DDB">
        <w:fldChar w:fldCharType="begin"/>
      </w:r>
      <w:r w:rsidR="00F21DDB">
        <w:instrText xml:space="preserve"> XE "HTML5 Canvas documents:publishing" </w:instrText>
      </w:r>
      <w:r w:rsidR="00F21DDB">
        <w:fldChar w:fldCharType="end"/>
      </w:r>
      <w:r>
        <w:t xml:space="preserve"> of the greatest importance in this area include</w:t>
      </w:r>
      <w:r w:rsidR="00DC7095">
        <w:t xml:space="preserve"> the following</w:t>
      </w:r>
      <w:r>
        <w:t xml:space="preserve">: </w:t>
      </w:r>
    </w:p>
    <w:p w14:paraId="00000060" w14:textId="17B0CDD1" w:rsidR="001A2B61" w:rsidRDefault="006F0838" w:rsidP="00460BBC">
      <w:pPr>
        <w:pStyle w:val="L-Bullets"/>
      </w:pPr>
      <w:r w:rsidRPr="002A3877">
        <w:t xml:space="preserve">HTML </w:t>
      </w:r>
      <w:r w:rsidR="00DC7095">
        <w:t>t</w:t>
      </w:r>
      <w:r w:rsidRPr="002A3877">
        <w:t>emplate</w:t>
      </w:r>
      <w:r w:rsidR="00DC7095">
        <w:t>:</w:t>
      </w:r>
      <w:r>
        <w:t xml:space="preserve"> There is a default HTML template </w:t>
      </w:r>
      <w:r w:rsidR="00DC7095">
        <w:t xml:space="preserve">that </w:t>
      </w:r>
      <w:r>
        <w:t xml:space="preserve">includes a number of tokens to represent properties </w:t>
      </w:r>
      <w:r w:rsidR="00DC7095">
        <w:t xml:space="preserve">such as </w:t>
      </w:r>
      <w:r>
        <w:t>stage color, wi</w:t>
      </w:r>
      <w:r w:rsidR="00DC7095">
        <w:t>d</w:t>
      </w:r>
      <w:r>
        <w:t>th, height, and so on. You can export this template, modify it to include additional elements</w:t>
      </w:r>
      <w:r w:rsidR="00DC7095">
        <w:t>,</w:t>
      </w:r>
      <w:r>
        <w:t xml:space="preserve"> or perform more advanced actions through the code present in the template, and bring it back into Animate so that it is used when publishing your content. This is often used when creating digital ads </w:t>
      </w:r>
      <w:r w:rsidR="00DC7095">
        <w:t xml:space="preserve">that </w:t>
      </w:r>
      <w:r>
        <w:t>require specific structures and attributes. A small example of how these t</w:t>
      </w:r>
      <w:r w:rsidR="008D5CF7">
        <w:t>o</w:t>
      </w:r>
      <w:r>
        <w:t>kens appear in</w:t>
      </w:r>
      <w:r w:rsidR="00DC7095">
        <w:t xml:space="preserve"> </w:t>
      </w:r>
      <w:r w:rsidRPr="00460BBC">
        <w:rPr>
          <w:rStyle w:val="P-Code"/>
        </w:rPr>
        <w:t>.html</w:t>
      </w:r>
      <w:r>
        <w:t xml:space="preserve"> is </w:t>
      </w:r>
      <w:sdt>
        <w:sdtPr>
          <w:tag w:val="goog_rdk_15"/>
          <w:id w:val="-1084751288"/>
        </w:sdtPr>
        <w:sdtEndPr/>
        <w:sdtContent/>
      </w:sdt>
      <w:r>
        <w:t>shown here:</w:t>
      </w:r>
    </w:p>
    <w:p w14:paraId="00000061" w14:textId="77777777" w:rsidR="001A2B61" w:rsidRDefault="006F0838" w:rsidP="00460BBC">
      <w:pPr>
        <w:pStyle w:val="L-Source"/>
      </w:pPr>
      <w:r>
        <w:t>&lt;canvas id="$CANVAS_ID" width="$WT" height="$HT" style="position: absolute; display: $CANVAS_DISP; background-color:$BG;"&gt;&lt;/canvas&gt;</w:t>
      </w:r>
    </w:p>
    <w:p w14:paraId="00000062" w14:textId="74D49B79" w:rsidR="001A2B61" w:rsidRDefault="006F0838" w:rsidP="00460BBC">
      <w:pPr>
        <w:pStyle w:val="L-Bullets"/>
      </w:pPr>
      <w:r w:rsidRPr="00460BBC">
        <w:rPr>
          <w:rStyle w:val="P-Bold"/>
        </w:rPr>
        <w:lastRenderedPageBreak/>
        <w:t xml:space="preserve">Overwrite HTML </w:t>
      </w:r>
      <w:r w:rsidR="00DC7095">
        <w:rPr>
          <w:rStyle w:val="P-Bold"/>
        </w:rPr>
        <w:t>file on publish</w:t>
      </w:r>
      <w:r w:rsidR="00DC7095">
        <w:t>:</w:t>
      </w:r>
      <w:r>
        <w:t xml:space="preserve"> By default, </w:t>
      </w:r>
      <w:proofErr w:type="gramStart"/>
      <w:r>
        <w:t>Animate</w:t>
      </w:r>
      <w:proofErr w:type="gramEnd"/>
      <w:r>
        <w:t xml:space="preserve"> will overwrite the generated </w:t>
      </w:r>
      <w:r w:rsidRPr="00460BBC">
        <w:rPr>
          <w:rStyle w:val="P-Code"/>
        </w:rPr>
        <w:t>.html</w:t>
      </w:r>
      <w:r w:rsidRPr="002A3877">
        <w:t xml:space="preserve"> </w:t>
      </w:r>
      <w:r>
        <w:t xml:space="preserve">file each time you publish. Unchecking this option allows you to manipulate the </w:t>
      </w:r>
      <w:r w:rsidRPr="002A3877">
        <w:rPr>
          <w:rStyle w:val="P-Code"/>
        </w:rPr>
        <w:t>.html</w:t>
      </w:r>
      <w:r>
        <w:t xml:space="preserve"> that is exported without worrying that it will be overwritten with subsequent publish activity. </w:t>
      </w:r>
    </w:p>
    <w:p w14:paraId="00000063" w14:textId="668F5478" w:rsidR="001A2B61" w:rsidRDefault="006F0838" w:rsidP="00460BBC">
      <w:pPr>
        <w:pStyle w:val="L-Bullets"/>
      </w:pPr>
      <w:r w:rsidRPr="002A3877">
        <w:t xml:space="preserve">JavaScript </w:t>
      </w:r>
      <w:r w:rsidR="00DC7095">
        <w:t>i</w:t>
      </w:r>
      <w:r w:rsidRPr="002A3877">
        <w:t>nclusion</w:t>
      </w:r>
      <w:r w:rsidR="00DC7095">
        <w:t>:</w:t>
      </w:r>
      <w:r>
        <w:t xml:space="preserve"> Here you can choose to include your JavaScript directly within the published </w:t>
      </w:r>
      <w:r w:rsidRPr="00460BBC">
        <w:rPr>
          <w:rStyle w:val="P-Code"/>
        </w:rPr>
        <w:t>.html</w:t>
      </w:r>
      <w:r>
        <w:t xml:space="preserve"> file instead of in a separate </w:t>
      </w:r>
      <w:r w:rsidRPr="00460BBC">
        <w:rPr>
          <w:rStyle w:val="P-Code"/>
        </w:rPr>
        <w:t>.</w:t>
      </w:r>
      <w:proofErr w:type="spellStart"/>
      <w:r w:rsidRPr="00460BBC">
        <w:rPr>
          <w:rStyle w:val="P-Code"/>
        </w:rPr>
        <w:t>js</w:t>
      </w:r>
      <w:proofErr w:type="spellEnd"/>
      <w:r>
        <w:t xml:space="preserve"> file. </w:t>
      </w:r>
    </w:p>
    <w:p w14:paraId="00000064" w14:textId="23A87A07" w:rsidR="001A2B61" w:rsidRDefault="006F0838" w:rsidP="00460BBC">
      <w:pPr>
        <w:pStyle w:val="L-Bullets"/>
      </w:pPr>
      <w:r w:rsidRPr="00460BBC">
        <w:rPr>
          <w:rStyle w:val="P-Bold"/>
        </w:rPr>
        <w:t>Hosted Libraries</w:t>
      </w:r>
      <w:r w:rsidR="00DC7095">
        <w:t>:</w:t>
      </w:r>
      <w:r>
        <w:t xml:space="preserve"> This checkbox determines whether the </w:t>
      </w:r>
      <w:proofErr w:type="spellStart"/>
      <w:r>
        <w:t>CreateJS</w:t>
      </w:r>
      <w:proofErr w:type="spellEnd"/>
      <w:r>
        <w:t xml:space="preserve"> JavaScript libraries are hosted on </w:t>
      </w:r>
      <w:proofErr w:type="spellStart"/>
      <w:r>
        <w:t>CreateJS</w:t>
      </w:r>
      <w:proofErr w:type="spellEnd"/>
      <w:r>
        <w:t xml:space="preserve"> servers or whether they are output</w:t>
      </w:r>
      <w:r w:rsidR="00DC7095">
        <w:t>ted</w:t>
      </w:r>
      <w:r>
        <w:t xml:space="preserve"> to local files.</w:t>
      </w:r>
    </w:p>
    <w:p w14:paraId="00000065" w14:textId="6580A676" w:rsidR="001A2B61" w:rsidRDefault="006F0838" w:rsidP="00460BBC">
      <w:pPr>
        <w:pStyle w:val="L-Bullets"/>
      </w:pPr>
      <w:r w:rsidRPr="00460BBC">
        <w:rPr>
          <w:rStyle w:val="P-Bold"/>
        </w:rPr>
        <w:t>Compact Shapes</w:t>
      </w:r>
      <w:r w:rsidR="00DC7095">
        <w:t>:</w:t>
      </w:r>
      <w:r>
        <w:t xml:space="preserve"> This option will attempt to optimize shape data on publish.</w:t>
      </w:r>
    </w:p>
    <w:p w14:paraId="00000066" w14:textId="0019F513" w:rsidR="001A2B61" w:rsidRDefault="006F0838" w:rsidP="00460BBC">
      <w:pPr>
        <w:pStyle w:val="L-Bullets"/>
      </w:pPr>
      <w:proofErr w:type="spellStart"/>
      <w:r w:rsidRPr="00460BBC">
        <w:rPr>
          <w:rStyle w:val="P-Bold"/>
        </w:rPr>
        <w:t>Mutiframe</w:t>
      </w:r>
      <w:proofErr w:type="spellEnd"/>
      <w:r w:rsidRPr="00460BBC">
        <w:rPr>
          <w:rStyle w:val="P-Bold"/>
        </w:rPr>
        <w:t xml:space="preserve"> </w:t>
      </w:r>
      <w:r w:rsidR="00DC7095">
        <w:rPr>
          <w:rStyle w:val="P-Bold"/>
        </w:rPr>
        <w:t>b</w:t>
      </w:r>
      <w:r w:rsidRPr="00460BBC">
        <w:rPr>
          <w:rStyle w:val="P-Bold"/>
        </w:rPr>
        <w:t>ounds</w:t>
      </w:r>
      <w:r w:rsidR="00DC7095">
        <w:t>:</w:t>
      </w:r>
      <w:r>
        <w:t xml:space="preserve"> When </w:t>
      </w:r>
      <w:r w:rsidR="00DC7095">
        <w:t xml:space="preserve">obtaining </w:t>
      </w:r>
      <w:r>
        <w:t xml:space="preserve">measurements and calculations against the width and height of certain objects, you must include data for </w:t>
      </w:r>
      <w:proofErr w:type="spellStart"/>
      <w:r>
        <w:t>multiframe</w:t>
      </w:r>
      <w:proofErr w:type="spellEnd"/>
      <w:r>
        <w:t xml:space="preserve"> bounds. This is especially useful for game development. </w:t>
      </w:r>
    </w:p>
    <w:p w14:paraId="00000067" w14:textId="44456542" w:rsidR="001A2B61" w:rsidRDefault="006F0838" w:rsidP="00460BBC">
      <w:pPr>
        <w:pStyle w:val="L-Bullets"/>
      </w:pPr>
      <w:r w:rsidRPr="00460BBC">
        <w:rPr>
          <w:rStyle w:val="P-Bold"/>
        </w:rPr>
        <w:t>JavaScript Namespaces</w:t>
      </w:r>
      <w:r w:rsidR="00DC7095">
        <w:t>:</w:t>
      </w:r>
      <w:r>
        <w:t xml:space="preserve"> There are </w:t>
      </w:r>
      <w:r w:rsidR="00F21DDB">
        <w:fldChar w:fldCharType="begin"/>
      </w:r>
      <w:r w:rsidR="00F21DDB">
        <w:instrText xml:space="preserve"> XE "HTML5 Canvas documents:publishing" </w:instrText>
      </w:r>
      <w:r w:rsidR="00F21DDB">
        <w:fldChar w:fldCharType="end"/>
      </w:r>
      <w:r>
        <w:t>default namespaces already applied here to avoid code collision</w:t>
      </w:r>
      <w:r w:rsidR="00DC7095">
        <w:t>,</w:t>
      </w:r>
      <w:r>
        <w:t xml:space="preserve"> but you can redefine these namespaces here if you need to. </w:t>
      </w:r>
    </w:p>
    <w:p w14:paraId="00000068" w14:textId="77777777" w:rsidR="001A2B61" w:rsidRDefault="006F0838" w:rsidP="00460BBC">
      <w:pPr>
        <w:pStyle w:val="P-Regular"/>
      </w:pPr>
      <w:r>
        <w:t>The third and final tab has to do entirely with how images are published as part of the HTML5 Canvas publish pipeline:</w:t>
      </w:r>
    </w:p>
    <w:p w14:paraId="00000069" w14:textId="77777777" w:rsidR="001A2B61" w:rsidRDefault="006F0838" w:rsidP="00460BBC">
      <w:pPr>
        <w:pStyle w:val="IMG-Caption"/>
      </w:pPr>
      <w:r>
        <w:rPr>
          <w:noProof/>
        </w:rPr>
        <w:lastRenderedPageBreak/>
        <w:drawing>
          <wp:inline distT="0" distB="0" distL="0" distR="0" wp14:anchorId="38557BA1" wp14:editId="42749E8A">
            <wp:extent cx="3320912" cy="2901682"/>
            <wp:effectExtent l="0" t="0" r="0" b="0"/>
            <wp:docPr id="28" name="image6.jp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Graphical user interface, application&#10;&#10;Description automatically generated"/>
                    <pic:cNvPicPr preferRelativeResize="0"/>
                  </pic:nvPicPr>
                  <pic:blipFill>
                    <a:blip r:embed="rId15"/>
                    <a:srcRect/>
                    <a:stretch>
                      <a:fillRect/>
                    </a:stretch>
                  </pic:blipFill>
                  <pic:spPr>
                    <a:xfrm>
                      <a:off x="0" y="0"/>
                      <a:ext cx="3320912" cy="2901682"/>
                    </a:xfrm>
                    <a:prstGeom prst="rect">
                      <a:avLst/>
                    </a:prstGeom>
                    <a:ln/>
                  </pic:spPr>
                </pic:pic>
              </a:graphicData>
            </a:graphic>
          </wp:inline>
        </w:drawing>
      </w:r>
    </w:p>
    <w:p w14:paraId="0000006A" w14:textId="27101E04" w:rsidR="001A2B61" w:rsidRDefault="006F0838" w:rsidP="00460BBC">
      <w:pPr>
        <w:pStyle w:val="IMG-Caption"/>
      </w:pPr>
      <w:r>
        <w:t>Fig</w:t>
      </w:r>
      <w:r w:rsidR="00DC7095">
        <w:t>ure</w:t>
      </w:r>
      <w:r>
        <w:t xml:space="preserve"> 4.</w:t>
      </w:r>
      <w:r w:rsidR="00A803E6">
        <w:t>8</w:t>
      </w:r>
      <w:r>
        <w:t xml:space="preserve"> – Publishing HTML5 Canvas Image Settings</w:t>
      </w:r>
    </w:p>
    <w:p w14:paraId="0000006B" w14:textId="41E8EEBE" w:rsidR="001A2B61" w:rsidRDefault="006F0838" w:rsidP="00460BBC">
      <w:pPr>
        <w:pStyle w:val="P-Regular"/>
      </w:pPr>
      <w:r>
        <w:t>These settings have everything to do</w:t>
      </w:r>
      <w:r w:rsidR="00F21DDB">
        <w:fldChar w:fldCharType="begin"/>
      </w:r>
      <w:r w:rsidR="00F21DDB">
        <w:instrText xml:space="preserve"> XE "HTML5 Canvas documents:publishing" </w:instrText>
      </w:r>
      <w:r w:rsidR="00F21DDB">
        <w:fldChar w:fldCharType="end"/>
      </w:r>
      <w:r>
        <w:t xml:space="preserve"> with the handling of image files</w:t>
      </w:r>
      <w:r w:rsidR="00DC7095">
        <w:t>,</w:t>
      </w:r>
      <w:r>
        <w:t xml:space="preserve"> including how they are exported, which image file type to use</w:t>
      </w:r>
      <w:r w:rsidR="00DC7095">
        <w:t>,</w:t>
      </w:r>
      <w:r>
        <w:t xml:space="preserve"> along with specific encoding settings, and which portions of your content to render as part </w:t>
      </w:r>
      <w:sdt>
        <w:sdtPr>
          <w:tag w:val="goog_rdk_16"/>
          <w:id w:val="2147237123"/>
        </w:sdtPr>
        <w:sdtEndPr/>
        <w:sdtContent/>
      </w:sdt>
      <w:sdt>
        <w:sdtPr>
          <w:tag w:val="goog_rdk_17"/>
          <w:id w:val="-612359915"/>
        </w:sdtPr>
        <w:sdtEndPr/>
        <w:sdtContent/>
      </w:sdt>
      <w:r>
        <w:t>of this output:</w:t>
      </w:r>
    </w:p>
    <w:p w14:paraId="0000006C" w14:textId="43EA1456" w:rsidR="001A2B61" w:rsidRDefault="006F0838" w:rsidP="00460BBC">
      <w:pPr>
        <w:pStyle w:val="L-Bullets"/>
      </w:pPr>
      <w:r w:rsidRPr="002A3877">
        <w:t xml:space="preserve">Image </w:t>
      </w:r>
      <w:r w:rsidR="00DC7095">
        <w:t>e</w:t>
      </w:r>
      <w:r w:rsidRPr="002A3877">
        <w:t xml:space="preserve">xport </w:t>
      </w:r>
      <w:r w:rsidR="00DC7095">
        <w:t>f</w:t>
      </w:r>
      <w:r w:rsidRPr="002A3877">
        <w:t>older</w:t>
      </w:r>
      <w:r w:rsidR="00DC7095">
        <w:t>:</w:t>
      </w:r>
      <w:r>
        <w:t xml:space="preserve"> Similar to the audio folder location setting in the </w:t>
      </w:r>
      <w:r w:rsidRPr="00460BBC">
        <w:rPr>
          <w:rStyle w:val="P-Bold"/>
        </w:rPr>
        <w:t>Basic</w:t>
      </w:r>
      <w:r>
        <w:t xml:space="preserve"> tab, this allows you to determine the folder where published image files are located. </w:t>
      </w:r>
    </w:p>
    <w:p w14:paraId="0000006D" w14:textId="52BAEEAF" w:rsidR="001A2B61" w:rsidRDefault="006F0838" w:rsidP="00460BBC">
      <w:pPr>
        <w:pStyle w:val="L-Bullets"/>
      </w:pPr>
      <w:r w:rsidRPr="00460BBC">
        <w:rPr>
          <w:rStyle w:val="P-Bold"/>
        </w:rPr>
        <w:t>Export as</w:t>
      </w:r>
      <w:r w:rsidR="00DC7095">
        <w:t>:</w:t>
      </w:r>
      <w:r>
        <w:t xml:space="preserve"> You can choose from </w:t>
      </w:r>
      <w:r w:rsidRPr="00460BBC">
        <w:rPr>
          <w:rStyle w:val="P-Bold"/>
        </w:rPr>
        <w:t>Texture</w:t>
      </w:r>
      <w:r>
        <w:t xml:space="preserve">, </w:t>
      </w:r>
      <w:proofErr w:type="spellStart"/>
      <w:r w:rsidRPr="00460BBC">
        <w:rPr>
          <w:rStyle w:val="P-Bold"/>
        </w:rPr>
        <w:t>Spritesheet</w:t>
      </w:r>
      <w:proofErr w:type="spellEnd"/>
      <w:r>
        <w:t xml:space="preserve">, or </w:t>
      </w:r>
      <w:r w:rsidRPr="00460BBC">
        <w:rPr>
          <w:rStyle w:val="P-Bold"/>
        </w:rPr>
        <w:t>Image Assets</w:t>
      </w:r>
      <w:r>
        <w:t xml:space="preserve"> from the dropdown. Your choice will determine which setting regarding image data can be further specified</w:t>
      </w:r>
      <w:r w:rsidR="00DC7095">
        <w:t>:</w:t>
      </w:r>
    </w:p>
    <w:p w14:paraId="0000006E" w14:textId="2BFECE51" w:rsidR="001A2B61" w:rsidRDefault="006F0838" w:rsidP="00930D66">
      <w:pPr>
        <w:pStyle w:val="L-Bullets"/>
      </w:pPr>
      <w:r w:rsidRPr="00460BBC">
        <w:rPr>
          <w:rStyle w:val="P-Bold"/>
        </w:rPr>
        <w:t>Texture</w:t>
      </w:r>
      <w:r>
        <w:t xml:space="preserve"> will convert all of your shape assets </w:t>
      </w:r>
      <w:r w:rsidR="00DC7095">
        <w:t>in</w:t>
      </w:r>
      <w:r>
        <w:t xml:space="preserve">to bitmap textures for better performance. When this option is selected, you will be able to choose the image quality, resolution, and maximum size. These options determine how the image is encoded. You can even specify which symbols to include in this process.  </w:t>
      </w:r>
    </w:p>
    <w:p w14:paraId="0000006F" w14:textId="4D0BBFA5" w:rsidR="001A2B61" w:rsidRDefault="006F0838" w:rsidP="00930D66">
      <w:pPr>
        <w:pStyle w:val="L-Bullets"/>
      </w:pPr>
      <w:proofErr w:type="spellStart"/>
      <w:r w:rsidRPr="00460BBC">
        <w:rPr>
          <w:rStyle w:val="P-Bold"/>
        </w:rPr>
        <w:t>Spritesheet</w:t>
      </w:r>
      <w:proofErr w:type="spellEnd"/>
      <w:r>
        <w:t xml:space="preserve"> will combine all bitmap images into a sprite</w:t>
      </w:r>
      <w:r w:rsidR="004D786B">
        <w:t xml:space="preserve"> </w:t>
      </w:r>
      <w:r>
        <w:t>sheet</w:t>
      </w:r>
      <w:r w:rsidR="00DC7095">
        <w:t>,</w:t>
      </w:r>
      <w:r>
        <w:t xml:space="preserve"> the settings of which you can define once selected. These settings include the file format itself </w:t>
      </w:r>
      <w:r>
        <w:lastRenderedPageBreak/>
        <w:t xml:space="preserve">and then associated settings </w:t>
      </w:r>
      <w:r w:rsidR="00DC7095">
        <w:t xml:space="preserve">such as </w:t>
      </w:r>
      <w:r>
        <w:t xml:space="preserve">quality, maximum size, and even the background color. </w:t>
      </w:r>
    </w:p>
    <w:p w14:paraId="00000070" w14:textId="77777777" w:rsidR="001A2B61" w:rsidRDefault="006F0838" w:rsidP="00930D66">
      <w:pPr>
        <w:pStyle w:val="L-Bullets"/>
      </w:pPr>
      <w:r w:rsidRPr="00460BBC">
        <w:rPr>
          <w:rStyle w:val="P-Bold"/>
        </w:rPr>
        <w:t>Image Assets</w:t>
      </w:r>
      <w:r>
        <w:t xml:space="preserve"> will simply publish all assets individually, with the choice to have Animate optimize image dimensions or not. </w:t>
      </w:r>
    </w:p>
    <w:p w14:paraId="00000071" w14:textId="12CF11FA" w:rsidR="001A2B61" w:rsidRDefault="006F0838" w:rsidP="00460BBC">
      <w:pPr>
        <w:pStyle w:val="P-Regular"/>
      </w:pPr>
      <w:r>
        <w:t xml:space="preserve">When publishing </w:t>
      </w:r>
      <w:r w:rsidRPr="002A3877">
        <w:t>HTML5 Canvas</w:t>
      </w:r>
      <w:r>
        <w:t xml:space="preserve"> </w:t>
      </w:r>
      <w:r w:rsidR="00F21DDB">
        <w:fldChar w:fldCharType="begin"/>
      </w:r>
      <w:r w:rsidR="00F21DDB">
        <w:instrText xml:space="preserve"> XE "HTML5 Canvas documents:publishing" </w:instrText>
      </w:r>
      <w:r w:rsidR="00F21DDB">
        <w:fldChar w:fldCharType="end"/>
      </w:r>
      <w:r>
        <w:t xml:space="preserve">documents, it is obvious with so many settings available that this is considered one of the </w:t>
      </w:r>
      <w:proofErr w:type="gramStart"/>
      <w:r>
        <w:t>major</w:t>
      </w:r>
      <w:proofErr w:type="gramEnd"/>
      <w:r>
        <w:t xml:space="preserve"> publish options as part of Adobe Animate.</w:t>
      </w:r>
    </w:p>
    <w:p w14:paraId="00000072" w14:textId="1D3AB00D" w:rsidR="001A2B61" w:rsidRDefault="006F0838" w:rsidP="00460BBC">
      <w:pPr>
        <w:pStyle w:val="H2-Heading"/>
      </w:pPr>
      <w:r>
        <w:t>Publishing AIR Document Types</w:t>
      </w:r>
    </w:p>
    <w:p w14:paraId="00000073" w14:textId="571460A8" w:rsidR="001A2B61" w:rsidRDefault="006F0838" w:rsidP="00460BBC">
      <w:pPr>
        <w:pStyle w:val="P-Regular"/>
      </w:pPr>
      <w:r>
        <w:t>Whether dealing with AIR for</w:t>
      </w:r>
      <w:r w:rsidR="00F21DDB">
        <w:fldChar w:fldCharType="begin"/>
      </w:r>
      <w:r w:rsidR="00F21DDB">
        <w:instrText xml:space="preserve"> XE "AIR document types:publishing" </w:instrText>
      </w:r>
      <w:r w:rsidR="00F21DDB">
        <w:fldChar w:fldCharType="end"/>
      </w:r>
      <w:r>
        <w:t xml:space="preserve"> </w:t>
      </w:r>
      <w:r w:rsidR="007A54CA">
        <w:t>d</w:t>
      </w:r>
      <w:r>
        <w:t>esktop, AIR for iOS, or AIR for Android, there are a great number of publish settings to consider</w:t>
      </w:r>
      <w:r w:rsidR="007A54CA">
        <w:t>,</w:t>
      </w:r>
      <w:r>
        <w:t xml:space="preserve"> and they differ a bit between each platform you are targeting. Additionally, whenever </w:t>
      </w:r>
      <w:r w:rsidR="008B593E">
        <w:t xml:space="preserve">you’re </w:t>
      </w:r>
      <w:r>
        <w:t xml:space="preserve">exploring the publish settings for any </w:t>
      </w:r>
      <w:r w:rsidRPr="002A3877">
        <w:t>AIR</w:t>
      </w:r>
      <w:r>
        <w:t xml:space="preserve"> document, you’ll actually have two sets of publish settings to deal with.</w:t>
      </w:r>
    </w:p>
    <w:p w14:paraId="00000074" w14:textId="77777777" w:rsidR="001A2B61" w:rsidRDefault="006F0838" w:rsidP="00460BBC">
      <w:pPr>
        <w:pStyle w:val="P-Regular"/>
      </w:pPr>
      <w:r>
        <w:t xml:space="preserve">The first group of settings is accessed and handled in exactly the same way as with an </w:t>
      </w:r>
      <w:r w:rsidRPr="002A3877">
        <w:t>ActionScript 3.0</w:t>
      </w:r>
      <w:r>
        <w:t xml:space="preserve"> document:</w:t>
      </w:r>
    </w:p>
    <w:p w14:paraId="00000075" w14:textId="77777777" w:rsidR="001A2B61" w:rsidRDefault="006F0838" w:rsidP="00460BBC">
      <w:pPr>
        <w:pStyle w:val="IMG-Caption"/>
      </w:pPr>
      <w:r>
        <w:rPr>
          <w:noProof/>
        </w:rPr>
        <w:drawing>
          <wp:inline distT="0" distB="0" distL="0" distR="0" wp14:anchorId="0EF2DFD0" wp14:editId="1680F393">
            <wp:extent cx="3324914" cy="1598532"/>
            <wp:effectExtent l="0" t="0" r="0" b="0"/>
            <wp:docPr id="31" name="image15.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jpg" descr="A screenshot of a cell phone&#10;&#10;Description automatically generated"/>
                    <pic:cNvPicPr preferRelativeResize="0"/>
                  </pic:nvPicPr>
                  <pic:blipFill>
                    <a:blip r:embed="rId16"/>
                    <a:srcRect/>
                    <a:stretch>
                      <a:fillRect/>
                    </a:stretch>
                  </pic:blipFill>
                  <pic:spPr>
                    <a:xfrm>
                      <a:off x="0" y="0"/>
                      <a:ext cx="3324914" cy="1598532"/>
                    </a:xfrm>
                    <a:prstGeom prst="rect">
                      <a:avLst/>
                    </a:prstGeom>
                    <a:ln/>
                  </pic:spPr>
                </pic:pic>
              </a:graphicData>
            </a:graphic>
          </wp:inline>
        </w:drawing>
      </w:r>
    </w:p>
    <w:p w14:paraId="00000076" w14:textId="3BCE6C17" w:rsidR="001A2B61" w:rsidRDefault="006F0838" w:rsidP="00460BBC">
      <w:pPr>
        <w:pStyle w:val="IMG-Caption"/>
      </w:pPr>
      <w:r>
        <w:t>Fig</w:t>
      </w:r>
      <w:r w:rsidR="007A54CA">
        <w:t>ure</w:t>
      </w:r>
      <w:r>
        <w:t xml:space="preserve"> 4.</w:t>
      </w:r>
      <w:r w:rsidR="00465143">
        <w:t>9</w:t>
      </w:r>
      <w:r>
        <w:t xml:space="preserve"> – Publishing AIR </w:t>
      </w:r>
    </w:p>
    <w:p w14:paraId="00000077" w14:textId="79157143" w:rsidR="001A2B61" w:rsidRDefault="006F0838" w:rsidP="00460BBC">
      <w:pPr>
        <w:pStyle w:val="P-Regular"/>
      </w:pPr>
      <w:r>
        <w:t xml:space="preserve">There are only two differences here as opposed to an </w:t>
      </w:r>
      <w:r w:rsidRPr="002A3877">
        <w:t>ActionScript 3.0</w:t>
      </w:r>
      <w:r>
        <w:t xml:space="preserve"> document. The first is that your only options under </w:t>
      </w:r>
      <w:r w:rsidRPr="00460BBC">
        <w:rPr>
          <w:rStyle w:val="P-Bold"/>
        </w:rPr>
        <w:t>PUBLISH</w:t>
      </w:r>
      <w:r>
        <w:t xml:space="preserve"> are </w:t>
      </w:r>
      <w:r w:rsidRPr="00460BBC">
        <w:rPr>
          <w:rStyle w:val="P-Bold"/>
        </w:rPr>
        <w:t>Flash (.</w:t>
      </w:r>
      <w:proofErr w:type="spellStart"/>
      <w:r w:rsidRPr="00460BBC">
        <w:rPr>
          <w:rStyle w:val="P-Bold"/>
        </w:rPr>
        <w:t>swf</w:t>
      </w:r>
      <w:proofErr w:type="spellEnd"/>
      <w:r w:rsidRPr="00460BBC">
        <w:rPr>
          <w:rStyle w:val="P-Bold"/>
        </w:rPr>
        <w:t>)</w:t>
      </w:r>
      <w:r>
        <w:t xml:space="preserve"> and </w:t>
      </w:r>
      <w:r w:rsidRPr="00460BBC">
        <w:rPr>
          <w:rStyle w:val="P-Bold"/>
        </w:rPr>
        <w:t>SWC</w:t>
      </w:r>
      <w:r>
        <w:t xml:space="preserve">. This is </w:t>
      </w:r>
      <w:proofErr w:type="gramStart"/>
      <w:r>
        <w:t>due to the fact that</w:t>
      </w:r>
      <w:proofErr w:type="gramEnd"/>
      <w:r>
        <w:t xml:space="preserve"> AIR requires a </w:t>
      </w:r>
      <w:r w:rsidRPr="002A3877">
        <w:t>SWF</w:t>
      </w:r>
      <w:r w:rsidR="00465143">
        <w:t xml:space="preserve"> to be generated first,</w:t>
      </w:r>
      <w:r>
        <w:t xml:space="preserve"> in order to compile and package the AIR bundle. The second difference is that we are targeting AIR and not Flash Player</w:t>
      </w:r>
      <w:r w:rsidR="007A54CA">
        <w:t>,</w:t>
      </w:r>
      <w:r>
        <w:t xml:space="preserve"> which leads directly into the second group of settings in a completely different dialog.</w:t>
      </w:r>
    </w:p>
    <w:p w14:paraId="00000078" w14:textId="1FC21A90" w:rsidR="001A2B61" w:rsidRDefault="006F0838" w:rsidP="00460BBC">
      <w:pPr>
        <w:pStyle w:val="P-Regular"/>
      </w:pPr>
      <w:r>
        <w:t xml:space="preserve">The second and perhaps most important group of </w:t>
      </w:r>
      <w:r w:rsidRPr="002A3877">
        <w:t xml:space="preserve">AIR </w:t>
      </w:r>
      <w:r w:rsidR="007A54CA" w:rsidRPr="002A3877">
        <w:t>s</w:t>
      </w:r>
      <w:r w:rsidRPr="002A3877">
        <w:t>ettings</w:t>
      </w:r>
      <w:r>
        <w:t xml:space="preserve"> is accessed by clicking the small wrench icon directly to the right of the </w:t>
      </w:r>
      <w:r w:rsidRPr="00460BBC">
        <w:rPr>
          <w:rStyle w:val="P-Bold"/>
        </w:rPr>
        <w:t>Target</w:t>
      </w:r>
      <w:r>
        <w:t xml:space="preserve"> dropdown in </w:t>
      </w:r>
      <w:r w:rsidRPr="00460BBC">
        <w:rPr>
          <w:rStyle w:val="P-Bold"/>
        </w:rPr>
        <w:t>Publish Settings</w:t>
      </w:r>
      <w:r w:rsidR="007A54CA">
        <w:t xml:space="preserve">. </w:t>
      </w:r>
      <w:r w:rsidR="007A54CA">
        <w:lastRenderedPageBreak/>
        <w:t xml:space="preserve">This reveals the </w:t>
      </w:r>
      <w:r w:rsidR="007A54CA" w:rsidRPr="00460BBC">
        <w:rPr>
          <w:rStyle w:val="P-Bold"/>
        </w:rPr>
        <w:t>AIR Settings</w:t>
      </w:r>
      <w:r w:rsidR="007A54CA">
        <w:t xml:space="preserve"> dialog with an</w:t>
      </w:r>
      <w:r w:rsidR="00F21DDB">
        <w:fldChar w:fldCharType="begin"/>
      </w:r>
      <w:r w:rsidR="00F21DDB">
        <w:instrText xml:space="preserve"> XE "AIR document types:publishing" </w:instrText>
      </w:r>
      <w:r w:rsidR="00F21DDB">
        <w:fldChar w:fldCharType="end"/>
      </w:r>
      <w:r w:rsidR="007A54CA">
        <w:t xml:space="preserve"> additional set of settings specifically to do with your AIR project</w:t>
      </w:r>
      <w:r>
        <w:t>:</w:t>
      </w:r>
    </w:p>
    <w:p w14:paraId="00000079" w14:textId="77777777" w:rsidR="001A2B61" w:rsidRDefault="006F0838" w:rsidP="00460BBC">
      <w:pPr>
        <w:pStyle w:val="IMG-Caption"/>
      </w:pPr>
      <w:r>
        <w:rPr>
          <w:noProof/>
        </w:rPr>
        <w:drawing>
          <wp:inline distT="0" distB="0" distL="0" distR="0" wp14:anchorId="6C0D0D0A" wp14:editId="4BBA3324">
            <wp:extent cx="3293552" cy="4057799"/>
            <wp:effectExtent l="0" t="0" r="0" b="0"/>
            <wp:docPr id="30" name="image11.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jpg" descr="A screenshot of a cell phone&#10;&#10;Description automatically generated"/>
                    <pic:cNvPicPr preferRelativeResize="0"/>
                  </pic:nvPicPr>
                  <pic:blipFill>
                    <a:blip r:embed="rId17"/>
                    <a:srcRect/>
                    <a:stretch>
                      <a:fillRect/>
                    </a:stretch>
                  </pic:blipFill>
                  <pic:spPr>
                    <a:xfrm>
                      <a:off x="0" y="0"/>
                      <a:ext cx="3293552" cy="4057799"/>
                    </a:xfrm>
                    <a:prstGeom prst="rect">
                      <a:avLst/>
                    </a:prstGeom>
                    <a:ln/>
                  </pic:spPr>
                </pic:pic>
              </a:graphicData>
            </a:graphic>
          </wp:inline>
        </w:drawing>
      </w:r>
    </w:p>
    <w:p w14:paraId="0000007A" w14:textId="46A71F69" w:rsidR="001A2B61" w:rsidRDefault="006F0838" w:rsidP="00460BBC">
      <w:pPr>
        <w:pStyle w:val="IMG-Caption"/>
      </w:pPr>
      <w:r>
        <w:t>Fig</w:t>
      </w:r>
      <w:r w:rsidR="007A54CA">
        <w:t>ure</w:t>
      </w:r>
      <w:r>
        <w:t xml:space="preserve"> 4.</w:t>
      </w:r>
      <w:r w:rsidR="00465143">
        <w:t>10</w:t>
      </w:r>
      <w:r>
        <w:t xml:space="preserve"> – AIR Settings</w:t>
      </w:r>
    </w:p>
    <w:p w14:paraId="0000007B" w14:textId="0F360BE1" w:rsidR="001A2B61" w:rsidRDefault="006F0838" w:rsidP="00460BBC">
      <w:pPr>
        <w:pStyle w:val="P-Regular"/>
      </w:pPr>
      <w:r>
        <w:t>There are a lot of settings here, and they are grouped within the following tabs:</w:t>
      </w:r>
    </w:p>
    <w:p w14:paraId="0000007C" w14:textId="506F6DAA" w:rsidR="001A2B61" w:rsidRDefault="006F0838" w:rsidP="006F0838">
      <w:pPr>
        <w:pStyle w:val="L-Bullets"/>
      </w:pPr>
      <w:r w:rsidRPr="00460BBC">
        <w:rPr>
          <w:rStyle w:val="P-Bold"/>
        </w:rPr>
        <w:t>General</w:t>
      </w:r>
      <w:r w:rsidR="007A54CA">
        <w:t>:</w:t>
      </w:r>
      <w:r>
        <w:t xml:space="preserve"> These settings determine things such as what type of bundle is produced upon publication, the name and ID of the app produced, and various settings around window styles, profiles, and extra files you can define and package within the application. </w:t>
      </w:r>
    </w:p>
    <w:p w14:paraId="0000007D" w14:textId="3332E741" w:rsidR="001A2B61" w:rsidRDefault="006F0838" w:rsidP="006F0838">
      <w:pPr>
        <w:pStyle w:val="L-Bullets"/>
      </w:pPr>
      <w:r w:rsidRPr="00460BBC">
        <w:rPr>
          <w:rStyle w:val="P-Bold"/>
        </w:rPr>
        <w:t>Signature</w:t>
      </w:r>
      <w:r w:rsidR="007A54CA">
        <w:t>:</w:t>
      </w:r>
      <w:r>
        <w:t xml:space="preserve"> This includes settings around your code</w:t>
      </w:r>
      <w:r w:rsidR="007A54CA">
        <w:t>-</w:t>
      </w:r>
      <w:r>
        <w:t>signing certificates. The requirements for this vary by target platform.</w:t>
      </w:r>
      <w:r w:rsidR="00465143">
        <w:t xml:space="preserve"> </w:t>
      </w:r>
    </w:p>
    <w:p w14:paraId="0000007E" w14:textId="4EDAC9DC" w:rsidR="001A2B61" w:rsidRDefault="006F0838" w:rsidP="006F0838">
      <w:pPr>
        <w:pStyle w:val="L-Bullets"/>
      </w:pPr>
      <w:r w:rsidRPr="00460BBC">
        <w:rPr>
          <w:rStyle w:val="P-Bold"/>
        </w:rPr>
        <w:lastRenderedPageBreak/>
        <w:t>Icons</w:t>
      </w:r>
      <w:r w:rsidR="007A54CA">
        <w:t>:</w:t>
      </w:r>
      <w:r>
        <w:t xml:space="preserve"> This is where you define</w:t>
      </w:r>
      <w:r w:rsidR="00F21DDB">
        <w:fldChar w:fldCharType="begin"/>
      </w:r>
      <w:r w:rsidR="00F21DDB">
        <w:instrText xml:space="preserve"> XE "AIR document types:publishing" </w:instrText>
      </w:r>
      <w:r w:rsidR="00F21DDB">
        <w:fldChar w:fldCharType="end"/>
      </w:r>
      <w:r>
        <w:t xml:space="preserve"> the application icons that show up once the app has been installed. The icon requirements vary by platform.</w:t>
      </w:r>
    </w:p>
    <w:p w14:paraId="0000007F" w14:textId="5EA95760" w:rsidR="001A2B61" w:rsidRDefault="006F0838" w:rsidP="006F0838">
      <w:pPr>
        <w:pStyle w:val="L-Bullets"/>
      </w:pPr>
      <w:r w:rsidRPr="00460BBC">
        <w:rPr>
          <w:rStyle w:val="P-Bold"/>
        </w:rPr>
        <w:t>Advanced</w:t>
      </w:r>
      <w:r w:rsidR="007A54CA">
        <w:t>:</w:t>
      </w:r>
      <w:r>
        <w:t xml:space="preserve"> Here</w:t>
      </w:r>
      <w:r w:rsidR="007A54CA">
        <w:t>,</w:t>
      </w:r>
      <w:r>
        <w:t xml:space="preserve"> you can define a varied set of options</w:t>
      </w:r>
      <w:r w:rsidR="007A54CA">
        <w:t>,</w:t>
      </w:r>
      <w:r>
        <w:t xml:space="preserve"> which include file associations, initial window settings, installation location, and more</w:t>
      </w:r>
      <w:r w:rsidR="007A54CA">
        <w:t>.</w:t>
      </w:r>
    </w:p>
    <w:p w14:paraId="00000080" w14:textId="2189E6A0" w:rsidR="001A2B61" w:rsidRDefault="006F0838" w:rsidP="006F0838">
      <w:pPr>
        <w:pStyle w:val="L-Bullets"/>
      </w:pPr>
      <w:r w:rsidRPr="00460BBC">
        <w:rPr>
          <w:rStyle w:val="P-Bold"/>
        </w:rPr>
        <w:t>Languages</w:t>
      </w:r>
      <w:r w:rsidR="007A54CA">
        <w:t>:</w:t>
      </w:r>
      <w:r>
        <w:t xml:space="preserve"> The various languages your app can support are defined here. </w:t>
      </w:r>
    </w:p>
    <w:p w14:paraId="39C74EE3" w14:textId="07D6FB86" w:rsidR="00D1712C" w:rsidRDefault="00D1712C" w:rsidP="00D1712C">
      <w:pPr>
        <w:pStyle w:val="P-Regular"/>
      </w:pPr>
      <w:r>
        <w:t xml:space="preserve">We will have a deeper look at other aspects of </w:t>
      </w:r>
      <w:r w:rsidR="007A54CA">
        <w:t xml:space="preserve">the </w:t>
      </w:r>
      <w:r>
        <w:t xml:space="preserve">AIR settings when we build a small application in </w:t>
      </w:r>
      <w:sdt>
        <w:sdtPr>
          <w:tag w:val="goog_rdk_18"/>
          <w:id w:val="-1549536515"/>
        </w:sdtPr>
        <w:sdtEndPr/>
        <w:sdtContent/>
      </w:sdt>
      <w:r w:rsidRPr="00460BBC">
        <w:rPr>
          <w:rStyle w:val="P-Italics"/>
        </w:rPr>
        <w:t>Chapter 1</w:t>
      </w:r>
      <w:r w:rsidR="00465143">
        <w:rPr>
          <w:rStyle w:val="P-Italics"/>
        </w:rPr>
        <w:t>3</w:t>
      </w:r>
      <w:r w:rsidRPr="00460BBC">
        <w:t xml:space="preserve">, </w:t>
      </w:r>
      <w:r w:rsidRPr="00460BBC">
        <w:rPr>
          <w:rStyle w:val="P-Italics"/>
        </w:rPr>
        <w:t>Building Apps for Desktop and Mobile</w:t>
      </w:r>
      <w:r>
        <w:t xml:space="preserve">. </w:t>
      </w:r>
    </w:p>
    <w:p w14:paraId="00000082" w14:textId="1BFFD100" w:rsidR="001A2B61" w:rsidRDefault="006F0838" w:rsidP="00460BBC">
      <w:pPr>
        <w:pStyle w:val="P-Regular"/>
      </w:pPr>
      <w:r>
        <w:t xml:space="preserve">With </w:t>
      </w:r>
      <w:r w:rsidR="007A54CA">
        <w:t xml:space="preserve">the </w:t>
      </w:r>
      <w:r>
        <w:t>AIR settings out of the way, we’ll finally have a peek at the various settings available in</w:t>
      </w:r>
      <w:r w:rsidR="007A54CA">
        <w:t xml:space="preserve"> the</w:t>
      </w:r>
      <w:r>
        <w:t xml:space="preserve"> </w:t>
      </w:r>
      <w:r w:rsidRPr="002A3877">
        <w:rPr>
          <w:rStyle w:val="P-Keyword"/>
        </w:rPr>
        <w:t xml:space="preserve">WebGL </w:t>
      </w:r>
      <w:proofErr w:type="spellStart"/>
      <w:r w:rsidRPr="002A3877">
        <w:rPr>
          <w:rStyle w:val="P-Keyword"/>
        </w:rPr>
        <w:t>glTF</w:t>
      </w:r>
      <w:proofErr w:type="spellEnd"/>
      <w:r>
        <w:t xml:space="preserve"> and </w:t>
      </w:r>
      <w:r w:rsidRPr="002A3877">
        <w:rPr>
          <w:rStyle w:val="P-Keyword"/>
        </w:rPr>
        <w:t>VR</w:t>
      </w:r>
      <w:r>
        <w:t xml:space="preserve"> document types.</w:t>
      </w:r>
    </w:p>
    <w:p w14:paraId="00000083" w14:textId="45AB4CFC" w:rsidR="001A2B61" w:rsidRDefault="006F0838" w:rsidP="00460BBC">
      <w:pPr>
        <w:pStyle w:val="H2-Heading"/>
      </w:pPr>
      <w:r>
        <w:t>Publishing Beta Document Types</w:t>
      </w:r>
    </w:p>
    <w:p w14:paraId="00000084" w14:textId="12C0B7EE" w:rsidR="001A2B61" w:rsidRDefault="006F0838" w:rsidP="00460BBC">
      <w:pPr>
        <w:pStyle w:val="P-Regular"/>
      </w:pPr>
      <w:r>
        <w:t>Since the various beta document</w:t>
      </w:r>
      <w:r w:rsidR="00F21DDB">
        <w:fldChar w:fldCharType="begin"/>
      </w:r>
      <w:r w:rsidR="00F21DDB">
        <w:instrText xml:space="preserve"> XE "beta document types:publishing" </w:instrText>
      </w:r>
      <w:r w:rsidR="00F21DDB">
        <w:fldChar w:fldCharType="end"/>
      </w:r>
      <w:r>
        <w:t xml:space="preserve"> types are still under development, these settings could change rather quickly. At this time</w:t>
      </w:r>
      <w:r w:rsidR="008B593E">
        <w:t>,</w:t>
      </w:r>
      <w:r>
        <w:t xml:space="preserve"> though, they are all nearly identical. </w:t>
      </w:r>
    </w:p>
    <w:p w14:paraId="00000085" w14:textId="42615F6B" w:rsidR="001A2B61" w:rsidRDefault="006F0838" w:rsidP="00460BBC">
      <w:pPr>
        <w:pStyle w:val="P-Regular"/>
      </w:pPr>
      <w:r>
        <w:t xml:space="preserve">Choosing </w:t>
      </w:r>
      <w:r w:rsidRPr="00460BBC">
        <w:rPr>
          <w:rStyle w:val="P-Bold"/>
        </w:rPr>
        <w:t>Publish Settings</w:t>
      </w:r>
      <w:r>
        <w:t xml:space="preserve"> for the </w:t>
      </w:r>
      <w:r w:rsidRPr="00460BBC">
        <w:rPr>
          <w:rStyle w:val="P-Bold"/>
        </w:rPr>
        <w:t>VR</w:t>
      </w:r>
      <w:r>
        <w:t xml:space="preserve"> document types reveals a </w:t>
      </w:r>
      <w:r w:rsidRPr="00460BBC">
        <w:rPr>
          <w:rStyle w:val="P-Bold"/>
        </w:rPr>
        <w:t>Publish Settings</w:t>
      </w:r>
      <w:r>
        <w:t xml:space="preserve"> dialog similar to what we’ve seen for other platforms</w:t>
      </w:r>
      <w:r w:rsidR="007A54CA">
        <w:t>,</w:t>
      </w:r>
      <w:r>
        <w:t xml:space="preserve"> while the </w:t>
      </w:r>
      <w:r w:rsidRPr="00460BBC">
        <w:rPr>
          <w:rStyle w:val="P-Bold"/>
        </w:rPr>
        <w:t xml:space="preserve">WebGL </w:t>
      </w:r>
      <w:proofErr w:type="spellStart"/>
      <w:r w:rsidRPr="00460BBC">
        <w:rPr>
          <w:rStyle w:val="P-Bold"/>
        </w:rPr>
        <w:t>glTF</w:t>
      </w:r>
      <w:proofErr w:type="spellEnd"/>
      <w:r>
        <w:t xml:space="preserve"> settings dialog appears a bit differently</w:t>
      </w:r>
      <w:r w:rsidR="007A54CA">
        <w:t>,</w:t>
      </w:r>
      <w:r>
        <w:t xml:space="preserve"> as shown in the following </w:t>
      </w:r>
      <w:r w:rsidR="007A54CA">
        <w:t>figure</w:t>
      </w:r>
      <w:r>
        <w:t>:</w:t>
      </w:r>
    </w:p>
    <w:p w14:paraId="00000086" w14:textId="77777777" w:rsidR="001A2B61" w:rsidRDefault="006F0838" w:rsidP="00460BBC">
      <w:pPr>
        <w:pStyle w:val="IMG-Caption"/>
      </w:pPr>
      <w:r>
        <w:rPr>
          <w:noProof/>
        </w:rPr>
        <w:drawing>
          <wp:inline distT="0" distB="0" distL="0" distR="0" wp14:anchorId="4148C551" wp14:editId="1FC69B14">
            <wp:extent cx="5251450" cy="2100580"/>
            <wp:effectExtent l="0" t="0" r="0" b="0"/>
            <wp:docPr id="34" name="image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Graphical user interface, text, application&#10;&#10;Description automatically generated"/>
                    <pic:cNvPicPr preferRelativeResize="0"/>
                  </pic:nvPicPr>
                  <pic:blipFill>
                    <a:blip r:embed="rId18"/>
                    <a:srcRect/>
                    <a:stretch>
                      <a:fillRect/>
                    </a:stretch>
                  </pic:blipFill>
                  <pic:spPr>
                    <a:xfrm>
                      <a:off x="0" y="0"/>
                      <a:ext cx="5251450" cy="2100580"/>
                    </a:xfrm>
                    <a:prstGeom prst="rect">
                      <a:avLst/>
                    </a:prstGeom>
                    <a:ln/>
                  </pic:spPr>
                </pic:pic>
              </a:graphicData>
            </a:graphic>
          </wp:inline>
        </w:drawing>
      </w:r>
    </w:p>
    <w:p w14:paraId="00000087" w14:textId="5D7C03D1" w:rsidR="001A2B61" w:rsidRDefault="006F0838" w:rsidP="00460BBC">
      <w:pPr>
        <w:pStyle w:val="IMG-Caption"/>
      </w:pPr>
      <w:r>
        <w:t>Fig</w:t>
      </w:r>
      <w:r w:rsidR="007A54CA">
        <w:t>ure</w:t>
      </w:r>
      <w:r>
        <w:t xml:space="preserve"> 4.1</w:t>
      </w:r>
      <w:r w:rsidR="00030062">
        <w:t>1</w:t>
      </w:r>
      <w:r>
        <w:t xml:space="preserve"> – Publishing </w:t>
      </w:r>
      <w:r w:rsidR="007A54CA">
        <w:t>b</w:t>
      </w:r>
      <w:r>
        <w:t xml:space="preserve">eta VR and WebGL </w:t>
      </w:r>
      <w:r w:rsidR="007A54CA">
        <w:t>d</w:t>
      </w:r>
      <w:r>
        <w:t>ocuments</w:t>
      </w:r>
    </w:p>
    <w:p w14:paraId="00000088" w14:textId="054198ED" w:rsidR="001A2B61" w:rsidRDefault="006F0838" w:rsidP="00460BBC">
      <w:pPr>
        <w:pStyle w:val="P-Regular"/>
      </w:pPr>
      <w:r>
        <w:t xml:space="preserve">Regardless of which document type you are working with, all four employ </w:t>
      </w:r>
      <w:r w:rsidRPr="00460BBC">
        <w:rPr>
          <w:rStyle w:val="P-Bold"/>
        </w:rPr>
        <w:t>WebGL</w:t>
      </w:r>
      <w:r>
        <w:t xml:space="preserve"> within the HTML </w:t>
      </w:r>
      <w:r w:rsidRPr="00460BBC">
        <w:rPr>
          <w:rStyle w:val="P-Code"/>
        </w:rPr>
        <w:t>&lt;canvas&gt;</w:t>
      </w:r>
      <w:r w:rsidRPr="002A3877">
        <w:t xml:space="preserve"> </w:t>
      </w:r>
      <w:r>
        <w:t>element and so</w:t>
      </w:r>
      <w:r w:rsidR="00F21DDB">
        <w:fldChar w:fldCharType="begin"/>
      </w:r>
      <w:r w:rsidR="00F21DDB">
        <w:instrText xml:space="preserve"> XE "beta document types:publishing" </w:instrText>
      </w:r>
      <w:r w:rsidR="00F21DDB">
        <w:fldChar w:fldCharType="end"/>
      </w:r>
      <w:r>
        <w:t xml:space="preserve"> they all have the same settings, aside from differences in </w:t>
      </w:r>
      <w:r w:rsidR="007A54CA">
        <w:t xml:space="preserve">the </w:t>
      </w:r>
      <w:r>
        <w:t xml:space="preserve">appearance of the dialog itself. </w:t>
      </w:r>
    </w:p>
    <w:p w14:paraId="00000089" w14:textId="77777777" w:rsidR="001A2B61" w:rsidRDefault="006F0838" w:rsidP="00460BBC">
      <w:pPr>
        <w:pStyle w:val="P-Regular"/>
      </w:pPr>
      <w:r>
        <w:lastRenderedPageBreak/>
        <w:t xml:space="preserve">The particular settings are as follows: </w:t>
      </w:r>
    </w:p>
    <w:p w14:paraId="0000008A" w14:textId="01430FCF" w:rsidR="001A2B61" w:rsidRDefault="006F0838" w:rsidP="006F0838">
      <w:pPr>
        <w:pStyle w:val="L-Bullets"/>
      </w:pPr>
      <w:r w:rsidRPr="00460BBC">
        <w:rPr>
          <w:rStyle w:val="P-Bold"/>
        </w:rPr>
        <w:t>Output</w:t>
      </w:r>
      <w:r w:rsidR="007A54CA">
        <w:rPr>
          <w:rStyle w:val="P-Bold"/>
        </w:rPr>
        <w:t xml:space="preserve"> name</w:t>
      </w:r>
      <w:r w:rsidR="007A54CA">
        <w:t>:</w:t>
      </w:r>
      <w:r>
        <w:t xml:space="preserve"> This is where you can name your published files and specify an output folder through the file browser.</w:t>
      </w:r>
    </w:p>
    <w:p w14:paraId="0000008B" w14:textId="277FC41E" w:rsidR="001A2B61" w:rsidRDefault="006F0838" w:rsidP="006F0838">
      <w:pPr>
        <w:pStyle w:val="L-Bullets"/>
      </w:pPr>
      <w:r w:rsidRPr="00460BBC">
        <w:rPr>
          <w:rStyle w:val="P-Bold"/>
        </w:rPr>
        <w:t xml:space="preserve">Loop </w:t>
      </w:r>
      <w:r w:rsidR="007A54CA">
        <w:rPr>
          <w:rStyle w:val="P-Bold"/>
        </w:rPr>
        <w:t>t</w:t>
      </w:r>
      <w:r w:rsidRPr="00460BBC">
        <w:rPr>
          <w:rStyle w:val="P-Bold"/>
        </w:rPr>
        <w:t>imeline</w:t>
      </w:r>
      <w:r w:rsidR="007A54CA">
        <w:t>:</w:t>
      </w:r>
      <w:r>
        <w:t xml:space="preserve"> Checking this box allows the timeline playback to loop continually. Uncheck this box to have the </w:t>
      </w:r>
      <w:proofErr w:type="spellStart"/>
      <w:r>
        <w:t>playhead</w:t>
      </w:r>
      <w:proofErr w:type="spellEnd"/>
      <w:r>
        <w:t xml:space="preserve"> stop once playback ends.</w:t>
      </w:r>
    </w:p>
    <w:p w14:paraId="0000008C" w14:textId="4ACC8A00" w:rsidR="001A2B61" w:rsidRDefault="007A54CA" w:rsidP="006F0838">
      <w:pPr>
        <w:pStyle w:val="L-Bullets"/>
      </w:pPr>
      <w:r>
        <w:rPr>
          <w:rStyle w:val="P-Bold"/>
        </w:rPr>
        <w:t>Include h</w:t>
      </w:r>
      <w:r w:rsidR="006F0838" w:rsidRPr="00460BBC">
        <w:rPr>
          <w:rStyle w:val="P-Bold"/>
        </w:rPr>
        <w:t xml:space="preserve">idden </w:t>
      </w:r>
      <w:r>
        <w:rPr>
          <w:rStyle w:val="P-Bold"/>
        </w:rPr>
        <w:t>l</w:t>
      </w:r>
      <w:r w:rsidR="006F0838" w:rsidRPr="00460BBC">
        <w:rPr>
          <w:rStyle w:val="P-Bold"/>
        </w:rPr>
        <w:t>ayers</w:t>
      </w:r>
      <w:r>
        <w:t>:</w:t>
      </w:r>
      <w:r w:rsidR="006F0838">
        <w:t xml:space="preserve"> Determines whether to publish layers </w:t>
      </w:r>
      <w:r>
        <w:t xml:space="preserve">that </w:t>
      </w:r>
      <w:r w:rsidR="006F0838">
        <w:t>been hidden in the timeline or not.</w:t>
      </w:r>
    </w:p>
    <w:p w14:paraId="0000008D" w14:textId="3A436EBF" w:rsidR="001A2B61" w:rsidRDefault="007A54CA" w:rsidP="006F0838">
      <w:pPr>
        <w:pStyle w:val="L-Bullets"/>
      </w:pPr>
      <w:r>
        <w:rPr>
          <w:rStyle w:val="P-Bold"/>
        </w:rPr>
        <w:t>Use JavaScript h</w:t>
      </w:r>
      <w:r w:rsidR="006F0838" w:rsidRPr="00460BBC">
        <w:rPr>
          <w:rStyle w:val="P-Bold"/>
        </w:rPr>
        <w:t xml:space="preserve">osted </w:t>
      </w:r>
      <w:r>
        <w:rPr>
          <w:rStyle w:val="P-Bold"/>
        </w:rPr>
        <w:t>l</w:t>
      </w:r>
      <w:r w:rsidR="006F0838" w:rsidRPr="00460BBC">
        <w:rPr>
          <w:rStyle w:val="P-Bold"/>
        </w:rPr>
        <w:t>ibraries</w:t>
      </w:r>
      <w:r>
        <w:t>:</w:t>
      </w:r>
      <w:r w:rsidR="006F0838">
        <w:t xml:space="preserve"> This checkbox determines whether the JavaScript engine that makes these beta document types possible is hosted on Adobe’s servers or whether they are output to local files. </w:t>
      </w:r>
    </w:p>
    <w:p w14:paraId="0000008E" w14:textId="5ED6BD99" w:rsidR="001A2B61" w:rsidRDefault="006F0838" w:rsidP="00460BBC">
      <w:pPr>
        <w:pStyle w:val="P-Regular"/>
      </w:pPr>
      <w:r>
        <w:t xml:space="preserve">Again, these settings are quite minimal when compared to </w:t>
      </w:r>
      <w:r w:rsidRPr="002A3877">
        <w:t>ActionScript 3.0</w:t>
      </w:r>
      <w:r w:rsidRPr="007A54CA">
        <w:t xml:space="preserve">, </w:t>
      </w:r>
      <w:r w:rsidRPr="002A3877">
        <w:t>HTML5 Canvas</w:t>
      </w:r>
      <w:r w:rsidRPr="007A54CA">
        <w:t xml:space="preserve">, or </w:t>
      </w:r>
      <w:r w:rsidRPr="002A3877">
        <w:t>AIR</w:t>
      </w:r>
      <w:r w:rsidR="007A54CA">
        <w:t>,</w:t>
      </w:r>
      <w:r>
        <w:t xml:space="preserve"> but that is to be expected with </w:t>
      </w:r>
      <w:r w:rsidR="00EF561B">
        <w:t xml:space="preserve">a set of new </w:t>
      </w:r>
      <w:r>
        <w:t xml:space="preserve">document types still in development. </w:t>
      </w:r>
    </w:p>
    <w:p w14:paraId="6F348912" w14:textId="4FB46CD9" w:rsidR="00F46718" w:rsidRDefault="00F46718" w:rsidP="004B3D3F">
      <w:pPr>
        <w:pStyle w:val="P-CalloutHeading"/>
      </w:pPr>
      <w:r>
        <w:t xml:space="preserve">Note </w:t>
      </w:r>
    </w:p>
    <w:p w14:paraId="57C0A2C3" w14:textId="1C2E3135" w:rsidR="00F46718" w:rsidRDefault="00F46718" w:rsidP="004B3D3F">
      <w:pPr>
        <w:pStyle w:val="P-Callout"/>
      </w:pPr>
      <w:r>
        <w:t>Animate also has the capability to support 3</w:t>
      </w:r>
      <w:r w:rsidRPr="004B3D3F">
        <w:rPr>
          <w:vertAlign w:val="superscript"/>
        </w:rPr>
        <w:t>rd</w:t>
      </w:r>
      <w:r>
        <w:t xml:space="preserve"> party publish and </w:t>
      </w:r>
      <w:r w:rsidRPr="00F46718">
        <w:t>export</w:t>
      </w:r>
      <w:r>
        <w:t xml:space="preserve"> workflows </w:t>
      </w:r>
      <w:proofErr w:type="gramStart"/>
      <w:r>
        <w:t>through the use of</w:t>
      </w:r>
      <w:proofErr w:type="gramEnd"/>
      <w:r>
        <w:t xml:space="preserve"> extensions. We’ll have </w:t>
      </w:r>
      <w:proofErr w:type="spellStart"/>
      <w:r>
        <w:t>at</w:t>
      </w:r>
      <w:proofErr w:type="spellEnd"/>
      <w:r>
        <w:t xml:space="preserve"> look at some of these possibilities in </w:t>
      </w:r>
      <w:r w:rsidRPr="004B3D3F">
        <w:rPr>
          <w:rStyle w:val="P-Italics"/>
        </w:rPr>
        <w:t>Chapter 14, Extending Adobe Animate</w:t>
      </w:r>
      <w:r>
        <w:t xml:space="preserve">. </w:t>
      </w:r>
    </w:p>
    <w:p w14:paraId="0000008F" w14:textId="2DFD426A" w:rsidR="001A2B61" w:rsidRDefault="006F0838" w:rsidP="00460BBC">
      <w:pPr>
        <w:pStyle w:val="P-Regular"/>
      </w:pPr>
      <w:r>
        <w:t xml:space="preserve">In this section, we had a look at the </w:t>
      </w:r>
      <w:r w:rsidRPr="00460BBC">
        <w:rPr>
          <w:rStyle w:val="P-Bold"/>
        </w:rPr>
        <w:t>Publish Settings</w:t>
      </w:r>
      <w:r>
        <w:t xml:space="preserve"> dialog across the various document types </w:t>
      </w:r>
      <w:r w:rsidR="007A54CA">
        <w:t xml:space="preserve">that </w:t>
      </w:r>
      <w:r>
        <w:t xml:space="preserve">ship native to </w:t>
      </w:r>
      <w:r w:rsidR="00F21DDB">
        <w:fldChar w:fldCharType="begin"/>
      </w:r>
      <w:r w:rsidR="00F21DDB">
        <w:instrText xml:space="preserve"> XE "beta document types:publishing" </w:instrText>
      </w:r>
      <w:r w:rsidR="00F21DDB">
        <w:fldChar w:fldCharType="end"/>
      </w:r>
      <w:r>
        <w:t>Adobe Animate. Coming up, we’ll see how to export our content</w:t>
      </w:r>
      <w:r w:rsidR="007A54CA">
        <w:t>,</w:t>
      </w:r>
      <w:r>
        <w:t xml:space="preserve"> bypassing the publish mechanisms in various ways.</w:t>
      </w:r>
    </w:p>
    <w:p w14:paraId="00000090" w14:textId="6013A95E" w:rsidR="001A2B61" w:rsidRDefault="006F0838" w:rsidP="00460BBC">
      <w:pPr>
        <w:pStyle w:val="H1-Section"/>
      </w:pPr>
      <w:r>
        <w:t>Options for Exporting your Content</w:t>
      </w:r>
    </w:p>
    <w:p w14:paraId="00000091" w14:textId="74662B4A" w:rsidR="001A2B61" w:rsidRDefault="006F0838" w:rsidP="00460BBC">
      <w:pPr>
        <w:pStyle w:val="P-Regular"/>
      </w:pPr>
      <w:r>
        <w:t>While publishing is</w:t>
      </w:r>
      <w:r w:rsidR="00F21DDB">
        <w:fldChar w:fldCharType="begin"/>
      </w:r>
      <w:r w:rsidR="00F21DDB">
        <w:instrText xml:space="preserve"> XE "content:exporting, options" </w:instrText>
      </w:r>
      <w:r w:rsidR="00F21DDB">
        <w:fldChar w:fldCharType="end"/>
      </w:r>
      <w:r>
        <w:t xml:space="preserve"> completely dependent upon the Animate document type that’s been chosen for a project, exporting is completely free from such restraints and can be undertaken regardless of document type and publish platform. For instance, whether </w:t>
      </w:r>
      <w:r w:rsidR="0092305A">
        <w:t xml:space="preserve">you’re </w:t>
      </w:r>
      <w:r>
        <w:t xml:space="preserve">using </w:t>
      </w:r>
      <w:r w:rsidRPr="002A3877">
        <w:t>ActionScript 3.0</w:t>
      </w:r>
      <w:r w:rsidRPr="0092305A">
        <w:t xml:space="preserve"> or </w:t>
      </w:r>
      <w:r w:rsidRPr="002A3877">
        <w:t>HTML5 Canvas</w:t>
      </w:r>
      <w:r>
        <w:t xml:space="preserve"> documents, you can always export to an image </w:t>
      </w:r>
      <w:r w:rsidR="00F21DDB">
        <w:fldChar w:fldCharType="begin"/>
      </w:r>
      <w:r w:rsidR="00F21DDB">
        <w:instrText xml:space="preserve"> XE "Adobe Media Encoder" </w:instrText>
      </w:r>
      <w:r w:rsidR="00F21DDB">
        <w:fldChar w:fldCharType="end"/>
      </w:r>
      <w:r>
        <w:t xml:space="preserve">sequence, animated GIF file, or </w:t>
      </w:r>
      <w:r w:rsidR="0092305A">
        <w:t>HD</w:t>
      </w:r>
      <w:r>
        <w:t xml:space="preserve"> video file through </w:t>
      </w:r>
      <w:r w:rsidRPr="00460BBC">
        <w:rPr>
          <w:rStyle w:val="P-Keyword"/>
        </w:rPr>
        <w:t>Adobe Media Encoder</w:t>
      </w:r>
      <w:r>
        <w:t xml:space="preserve">. </w:t>
      </w:r>
    </w:p>
    <w:p w14:paraId="00000092" w14:textId="77777777" w:rsidR="001A2B61" w:rsidRDefault="006F0838" w:rsidP="00460BBC">
      <w:pPr>
        <w:pStyle w:val="P-Regular"/>
      </w:pPr>
      <w:r>
        <w:lastRenderedPageBreak/>
        <w:t>Let’s have a look at some of these export options and see how they differ from the more restricted publish workflows.</w:t>
      </w:r>
    </w:p>
    <w:p w14:paraId="00000093" w14:textId="7D9060BE" w:rsidR="001A2B61" w:rsidRDefault="006F0838" w:rsidP="00460BBC">
      <w:pPr>
        <w:pStyle w:val="H2-Heading"/>
      </w:pPr>
      <w:r>
        <w:t>Exporting Video Files</w:t>
      </w:r>
    </w:p>
    <w:p w14:paraId="00000094" w14:textId="2213F7D0" w:rsidR="001A2B61" w:rsidRDefault="006F0838" w:rsidP="00460BBC">
      <w:pPr>
        <w:pStyle w:val="P-Regular"/>
      </w:pPr>
      <w:r>
        <w:t>If your project is</w:t>
      </w:r>
      <w:r w:rsidR="00F21DDB">
        <w:fldChar w:fldCharType="begin"/>
      </w:r>
      <w:r w:rsidR="00F21DDB">
        <w:instrText xml:space="preserve"> XE "video files:exporting" </w:instrText>
      </w:r>
      <w:r w:rsidR="00F21DDB">
        <w:fldChar w:fldCharType="end"/>
      </w:r>
      <w:r>
        <w:t xml:space="preserve"> non-interactive, a video file is often the best format for producing it in a distributable format. Video, of course, is an incredibly popular format for sharing creative content and can be generated from any document type</w:t>
      </w:r>
      <w:r w:rsidR="0092305A">
        <w:t>,</w:t>
      </w:r>
      <w:r>
        <w:t xml:space="preserve"> making it quite versatile as well.</w:t>
      </w:r>
    </w:p>
    <w:p w14:paraId="00000095" w14:textId="7A119757" w:rsidR="001A2B61" w:rsidRDefault="006F0838" w:rsidP="00460BBC">
      <w:pPr>
        <w:pStyle w:val="P-Regular"/>
      </w:pPr>
      <w:r>
        <w:t xml:space="preserve">From the application menu, choose </w:t>
      </w:r>
      <w:r w:rsidRPr="002A3877">
        <w:rPr>
          <w:rStyle w:val="P-Bold"/>
        </w:rPr>
        <w:t>File | Export | Export Video/</w:t>
      </w:r>
      <w:sdt>
        <w:sdtPr>
          <w:rPr>
            <w:rStyle w:val="P-Bold"/>
          </w:rPr>
          <w:tag w:val="goog_rdk_19"/>
          <w:id w:val="1404566138"/>
        </w:sdtPr>
        <w:sdtEndPr>
          <w:rPr>
            <w:rStyle w:val="P-Bold"/>
          </w:rPr>
        </w:sdtEndPr>
        <w:sdtContent/>
      </w:sdt>
      <w:r w:rsidRPr="002A3877">
        <w:rPr>
          <w:rStyle w:val="P-Bold"/>
        </w:rPr>
        <w:t>Media…</w:t>
      </w:r>
      <w:r>
        <w:t xml:space="preserve"> and the </w:t>
      </w:r>
      <w:r w:rsidRPr="00460BBC">
        <w:rPr>
          <w:rStyle w:val="P-Bold"/>
        </w:rPr>
        <w:t>Export Media</w:t>
      </w:r>
      <w:r>
        <w:t xml:space="preserve"> dialog will appear</w:t>
      </w:r>
      <w:r w:rsidR="0092305A">
        <w:t>,</w:t>
      </w:r>
      <w:r>
        <w:t xml:space="preserve"> as shown in the following </w:t>
      </w:r>
      <w:r w:rsidR="0092305A">
        <w:t>screenshot</w:t>
      </w:r>
      <w:r>
        <w:t>:</w:t>
      </w:r>
    </w:p>
    <w:p w14:paraId="00000096" w14:textId="77777777" w:rsidR="001A2B61" w:rsidRDefault="006F0838" w:rsidP="00460BBC">
      <w:pPr>
        <w:pStyle w:val="IMG-Caption"/>
      </w:pPr>
      <w:r>
        <w:rPr>
          <w:noProof/>
        </w:rPr>
        <w:drawing>
          <wp:inline distT="0" distB="0" distL="0" distR="0" wp14:anchorId="21382243" wp14:editId="01872F92">
            <wp:extent cx="3705722" cy="3816401"/>
            <wp:effectExtent l="0" t="0" r="0" b="0"/>
            <wp:docPr id="32" name="image9.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jpg" descr="A screenshot of a cell phone&#10;&#10;Description automatically generated"/>
                    <pic:cNvPicPr preferRelativeResize="0"/>
                  </pic:nvPicPr>
                  <pic:blipFill>
                    <a:blip r:embed="rId19"/>
                    <a:srcRect/>
                    <a:stretch>
                      <a:fillRect/>
                    </a:stretch>
                  </pic:blipFill>
                  <pic:spPr>
                    <a:xfrm>
                      <a:off x="0" y="0"/>
                      <a:ext cx="3705722" cy="3816401"/>
                    </a:xfrm>
                    <a:prstGeom prst="rect">
                      <a:avLst/>
                    </a:prstGeom>
                    <a:ln/>
                  </pic:spPr>
                </pic:pic>
              </a:graphicData>
            </a:graphic>
          </wp:inline>
        </w:drawing>
      </w:r>
    </w:p>
    <w:p w14:paraId="00000097" w14:textId="5CFE824C" w:rsidR="001A2B61" w:rsidRDefault="006F0838" w:rsidP="00460BBC">
      <w:pPr>
        <w:pStyle w:val="IMG-Caption"/>
      </w:pPr>
      <w:r>
        <w:t>Fig</w:t>
      </w:r>
      <w:r w:rsidR="0092305A">
        <w:t>ure</w:t>
      </w:r>
      <w:r>
        <w:t xml:space="preserve"> 4.1</w:t>
      </w:r>
      <w:r w:rsidR="00715C1B">
        <w:t>2</w:t>
      </w:r>
      <w:r>
        <w:t xml:space="preserve"> – Exporting </w:t>
      </w:r>
      <w:r w:rsidR="0092305A">
        <w:t>v</w:t>
      </w:r>
      <w:r>
        <w:t xml:space="preserve">ideo </w:t>
      </w:r>
      <w:r w:rsidR="0092305A">
        <w:t>f</w:t>
      </w:r>
      <w:r>
        <w:t>iles</w:t>
      </w:r>
    </w:p>
    <w:p w14:paraId="00000098" w14:textId="71E66904" w:rsidR="001A2B61" w:rsidRDefault="006F0838" w:rsidP="00460BBC">
      <w:pPr>
        <w:pStyle w:val="P-Regular"/>
      </w:pPr>
      <w:r>
        <w:t xml:space="preserve">The </w:t>
      </w:r>
      <w:r w:rsidRPr="00460BBC">
        <w:rPr>
          <w:rStyle w:val="P-Bold"/>
        </w:rPr>
        <w:t>Export Media</w:t>
      </w:r>
      <w:r>
        <w:t xml:space="preserve"> dialog is dense</w:t>
      </w:r>
      <w:r w:rsidR="00F21DDB">
        <w:fldChar w:fldCharType="begin"/>
      </w:r>
      <w:r w:rsidR="00F21DDB">
        <w:instrText xml:space="preserve"> XE "video files:exporting" </w:instrText>
      </w:r>
      <w:r w:rsidR="00F21DDB">
        <w:fldChar w:fldCharType="end"/>
      </w:r>
      <w:r>
        <w:t xml:space="preserve"> with options. One of the nicer additions over the past few versions of Animate is the inclusion of the ability to define what portion of your </w:t>
      </w:r>
      <w:r>
        <w:lastRenderedPageBreak/>
        <w:t xml:space="preserve">timeline you’d like to render to video, in addition to being able to select the video format and preset directly within the dialog itself. </w:t>
      </w:r>
    </w:p>
    <w:p w14:paraId="0000009B" w14:textId="77777777" w:rsidR="001A2B61" w:rsidRDefault="006F0838" w:rsidP="00460BBC">
      <w:pPr>
        <w:pStyle w:val="P-Regular"/>
      </w:pPr>
      <w:r>
        <w:t xml:space="preserve">The options presented here include the following: </w:t>
      </w:r>
    </w:p>
    <w:p w14:paraId="0000009C" w14:textId="2DE63447" w:rsidR="001A2B61" w:rsidRDefault="006F0838" w:rsidP="006F0838">
      <w:pPr>
        <w:pStyle w:val="L-Bullets"/>
      </w:pPr>
      <w:r w:rsidRPr="00460BBC">
        <w:rPr>
          <w:rStyle w:val="P-Bold"/>
        </w:rPr>
        <w:t xml:space="preserve">Render </w:t>
      </w:r>
      <w:r w:rsidR="0092305A">
        <w:rPr>
          <w:rStyle w:val="P-Bold"/>
        </w:rPr>
        <w:t>s</w:t>
      </w:r>
      <w:r w:rsidRPr="00460BBC">
        <w:rPr>
          <w:rStyle w:val="P-Bold"/>
        </w:rPr>
        <w:t>ize</w:t>
      </w:r>
      <w:r w:rsidR="0092305A">
        <w:t>:</w:t>
      </w:r>
      <w:r>
        <w:t xml:space="preserve"> This will default to the width and height defined in your </w:t>
      </w:r>
      <w:r w:rsidR="0092305A" w:rsidRPr="002A3877">
        <w:t>d</w:t>
      </w:r>
      <w:r w:rsidRPr="002A3877">
        <w:t xml:space="preserve">ocument </w:t>
      </w:r>
      <w:r w:rsidR="0092305A" w:rsidRPr="002A3877">
        <w:t>s</w:t>
      </w:r>
      <w:r w:rsidRPr="002A3877">
        <w:t>ettings</w:t>
      </w:r>
      <w:r>
        <w:t xml:space="preserve"> but can be increased or decreased here to modify the overall resolution of the output video.</w:t>
      </w:r>
    </w:p>
    <w:p w14:paraId="0000009D" w14:textId="39333777" w:rsidR="001A2B61" w:rsidRDefault="006F0838" w:rsidP="006F0838">
      <w:pPr>
        <w:pStyle w:val="L-Bullets"/>
      </w:pPr>
      <w:r w:rsidRPr="00460BBC">
        <w:rPr>
          <w:rStyle w:val="P-Bold"/>
        </w:rPr>
        <w:t>Span</w:t>
      </w:r>
      <w:r w:rsidR="0092305A">
        <w:t>:</w:t>
      </w:r>
      <w:r>
        <w:t xml:space="preserve"> Your entire project timeline will be used by default</w:t>
      </w:r>
      <w:r w:rsidR="0092305A">
        <w:t>,</w:t>
      </w:r>
      <w:r>
        <w:t xml:space="preserve"> but you can override this to only include certain scenes, frame ranges, or time selections. </w:t>
      </w:r>
    </w:p>
    <w:p w14:paraId="0000009E" w14:textId="07ADEE9A" w:rsidR="001A2B61" w:rsidRDefault="006F0838" w:rsidP="006F0838">
      <w:pPr>
        <w:pStyle w:val="L-Bullets"/>
      </w:pPr>
      <w:r w:rsidRPr="00460BBC">
        <w:rPr>
          <w:rStyle w:val="P-Bold"/>
        </w:rPr>
        <w:t>Format</w:t>
      </w:r>
      <w:r w:rsidRPr="002A3877">
        <w:t>/</w:t>
      </w:r>
      <w:r w:rsidRPr="00460BBC">
        <w:rPr>
          <w:rStyle w:val="P-Bold"/>
        </w:rPr>
        <w:t>Preset</w:t>
      </w:r>
      <w:r w:rsidR="0092305A">
        <w:t>:</w:t>
      </w:r>
      <w:r>
        <w:t xml:space="preserve"> These settings are drawn directly from </w:t>
      </w:r>
      <w:r w:rsidRPr="002A3877">
        <w:t>Adobe Media Encoder</w:t>
      </w:r>
      <w:r>
        <w:t xml:space="preserve"> and allow the selection of video format and a format preset without even messing with </w:t>
      </w:r>
      <w:r w:rsidRPr="002A3877">
        <w:t>Media Encoder</w:t>
      </w:r>
      <w:r w:rsidRPr="0092305A">
        <w:t xml:space="preserve"> </w:t>
      </w:r>
      <w:r w:rsidR="00AC4116">
        <w:t>directly</w:t>
      </w:r>
      <w:r>
        <w:t xml:space="preserve">. </w:t>
      </w:r>
    </w:p>
    <w:p w14:paraId="0000009F" w14:textId="254B991F" w:rsidR="001A2B61" w:rsidRDefault="006F0838" w:rsidP="00460BBC">
      <w:pPr>
        <w:pStyle w:val="L-Bullets"/>
      </w:pPr>
      <w:r w:rsidRPr="00460BBC">
        <w:rPr>
          <w:rStyle w:val="P-Bold"/>
        </w:rPr>
        <w:t>Output</w:t>
      </w:r>
      <w:r w:rsidR="0092305A">
        <w:t>:</w:t>
      </w:r>
      <w:r>
        <w:t xml:space="preserve"> This is where you can name your rendered video file and specify an output folder through the file browser.</w:t>
      </w:r>
    </w:p>
    <w:p w14:paraId="000000A0" w14:textId="4C04F724" w:rsidR="001A2B61" w:rsidRDefault="006F0838" w:rsidP="00460BBC">
      <w:pPr>
        <w:pStyle w:val="P-Regular"/>
      </w:pPr>
      <w:r>
        <w:t xml:space="preserve">You can also select whether you want to start the render queue immediately or not through a checkbox. </w:t>
      </w:r>
      <w:r w:rsidR="008C3F0D">
        <w:t xml:space="preserve">Animate leverages </w:t>
      </w:r>
      <w:r w:rsidR="008C3F0D" w:rsidRPr="00DC4CFC">
        <w:rPr>
          <w:rStyle w:val="P-Keyword"/>
        </w:rPr>
        <w:t>Adobe Media Encoder</w:t>
      </w:r>
      <w:r w:rsidR="008C3F0D" w:rsidRPr="00146291">
        <w:t xml:space="preserve"> </w:t>
      </w:r>
      <w:r w:rsidR="008C3F0D">
        <w:t xml:space="preserve">to process video exports in a similar fashion to </w:t>
      </w:r>
      <w:r w:rsidR="008C3F0D" w:rsidRPr="00DC4CFC">
        <w:rPr>
          <w:rStyle w:val="P-Keyword"/>
        </w:rPr>
        <w:t>Premiere Pro</w:t>
      </w:r>
      <w:r w:rsidR="008C3F0D">
        <w:t xml:space="preserve"> and </w:t>
      </w:r>
      <w:r w:rsidR="008C3F0D" w:rsidRPr="00DC4CFC">
        <w:rPr>
          <w:rStyle w:val="P-Keyword"/>
        </w:rPr>
        <w:t>After Effects</w:t>
      </w:r>
      <w:r w:rsidR="008C3F0D">
        <w:t xml:space="preserve">. </w:t>
      </w:r>
      <w:r>
        <w:t xml:space="preserve">Once you hit </w:t>
      </w:r>
      <w:r w:rsidRPr="00460BBC">
        <w:rPr>
          <w:rStyle w:val="P-Bold"/>
        </w:rPr>
        <w:t>Export</w:t>
      </w:r>
      <w:r>
        <w:t xml:space="preserve">, Adobe Media Encoder will appear and process your video if that option has </w:t>
      </w:r>
      <w:r w:rsidR="00AC5E9F">
        <w:fldChar w:fldCharType="begin"/>
      </w:r>
      <w:r w:rsidR="00AC5E9F">
        <w:instrText xml:space="preserve"> XE "video files:exporting" </w:instrText>
      </w:r>
      <w:r w:rsidR="00AC5E9F">
        <w:fldChar w:fldCharType="end"/>
      </w:r>
      <w:r>
        <w:t>been selected, in accordance with the settings you have chosen.</w:t>
      </w:r>
    </w:p>
    <w:p w14:paraId="7589FCE9" w14:textId="3A155F18" w:rsidR="00AC4116" w:rsidRDefault="00AC4116" w:rsidP="004B3D3F">
      <w:pPr>
        <w:pStyle w:val="P-CalloutHeading"/>
      </w:pPr>
      <w:r>
        <w:t>Tip</w:t>
      </w:r>
    </w:p>
    <w:p w14:paraId="60EDFC4D" w14:textId="6FB470D4" w:rsidR="00AC4116" w:rsidRDefault="00AC4116" w:rsidP="004B3D3F">
      <w:pPr>
        <w:pStyle w:val="P-Callout"/>
      </w:pPr>
      <w:r>
        <w:t xml:space="preserve">If the process doesn’t kick off immediately after clicking </w:t>
      </w:r>
      <w:r w:rsidRPr="00460BBC">
        <w:rPr>
          <w:rStyle w:val="P-Bold"/>
        </w:rPr>
        <w:t>Export</w:t>
      </w:r>
      <w:r>
        <w:t xml:space="preserve">, it may help to manually open Adobe Media Encoder first, then proceed to click </w:t>
      </w:r>
      <w:r w:rsidRPr="00460BBC">
        <w:rPr>
          <w:rStyle w:val="P-Bold"/>
        </w:rPr>
        <w:t>Export</w:t>
      </w:r>
      <w:r>
        <w:t xml:space="preserve"> after it is active.</w:t>
      </w:r>
    </w:p>
    <w:p w14:paraId="000000A1" w14:textId="77777777" w:rsidR="001A2B61" w:rsidRDefault="006F0838" w:rsidP="00460BBC">
      <w:pPr>
        <w:pStyle w:val="P-Regular"/>
      </w:pPr>
      <w:r>
        <w:t xml:space="preserve">Again, video is a tremendously popular option for producing content from Adobe Animate. </w:t>
      </w:r>
    </w:p>
    <w:p w14:paraId="000000A2" w14:textId="26DC5794" w:rsidR="001A2B61" w:rsidRDefault="006F0838" w:rsidP="00460BBC">
      <w:pPr>
        <w:pStyle w:val="H2-Heading"/>
      </w:pPr>
      <w:r>
        <w:t>Exporting Animated GIFs</w:t>
      </w:r>
    </w:p>
    <w:p w14:paraId="000000A3" w14:textId="36A7504E" w:rsidR="001A2B61" w:rsidRDefault="006F0838" w:rsidP="00460BBC">
      <w:pPr>
        <w:pStyle w:val="P-Regular"/>
      </w:pPr>
      <w:r>
        <w:t>Perhaps just as popular as</w:t>
      </w:r>
      <w:r w:rsidR="00F21DDB">
        <w:fldChar w:fldCharType="begin"/>
      </w:r>
      <w:r w:rsidR="00F21DDB">
        <w:instrText xml:space="preserve"> XE "animated gifs:exporting" </w:instrText>
      </w:r>
      <w:r w:rsidR="00F21DDB">
        <w:fldChar w:fldCharType="end"/>
      </w:r>
      <w:r>
        <w:t xml:space="preserve"> video among certain </w:t>
      </w:r>
      <w:r w:rsidR="000B686B">
        <w:t xml:space="preserve">social </w:t>
      </w:r>
      <w:r>
        <w:t xml:space="preserve">networks </w:t>
      </w:r>
      <w:r w:rsidR="000B686B">
        <w:t xml:space="preserve">and online </w:t>
      </w:r>
      <w:r w:rsidR="002E1B13">
        <w:t>platforms</w:t>
      </w:r>
      <w:r w:rsidR="000B686B">
        <w:t xml:space="preserve"> </w:t>
      </w:r>
      <w:r>
        <w:t xml:space="preserve">is the animated </w:t>
      </w:r>
      <w:r w:rsidRPr="00460BBC">
        <w:rPr>
          <w:rStyle w:val="P-Code"/>
        </w:rPr>
        <w:t>.gif</w:t>
      </w:r>
      <w:r>
        <w:t xml:space="preserve"> file. The GIF file format is one of the oldest available for internet playback and was supported in web browsers even before the existence of Flash Player. </w:t>
      </w:r>
      <w:r>
        <w:lastRenderedPageBreak/>
        <w:t>Traditionally, these files have been used as small, animated elements as part of a web page design</w:t>
      </w:r>
      <w:r w:rsidR="00F92008">
        <w:t>,</w:t>
      </w:r>
      <w:r>
        <w:t xml:space="preserve"> but in recent years</w:t>
      </w:r>
      <w:r w:rsidR="00F92008">
        <w:t>,</w:t>
      </w:r>
      <w:r>
        <w:t xml:space="preserve"> they’ve been used purely as content for use in social networks</w:t>
      </w:r>
      <w:r w:rsidR="002E1B13">
        <w:t xml:space="preserve"> and online platforms</w:t>
      </w:r>
      <w:r>
        <w:t>.</w:t>
      </w:r>
    </w:p>
    <w:p w14:paraId="000000A4" w14:textId="2C5CEF29" w:rsidR="001A2B61" w:rsidRDefault="006F0838" w:rsidP="00460BBC">
      <w:pPr>
        <w:pStyle w:val="P-Regular"/>
      </w:pPr>
      <w:r>
        <w:t xml:space="preserve">From the application menu, choose </w:t>
      </w:r>
      <w:r w:rsidRPr="002A3877">
        <w:rPr>
          <w:rStyle w:val="P-Bold"/>
        </w:rPr>
        <w:t>File | Export | Export Animated GIF...</w:t>
      </w:r>
      <w:r>
        <w:t xml:space="preserve"> and the </w:t>
      </w:r>
      <w:r w:rsidRPr="00460BBC">
        <w:rPr>
          <w:rStyle w:val="P-Bold"/>
        </w:rPr>
        <w:t>Export Image</w:t>
      </w:r>
      <w:r>
        <w:t xml:space="preserve"> dialog will appear</w:t>
      </w:r>
      <w:r w:rsidR="00F92008">
        <w:t>:</w:t>
      </w:r>
      <w:r>
        <w:t xml:space="preserve"> </w:t>
      </w:r>
    </w:p>
    <w:p w14:paraId="000000A5" w14:textId="77777777" w:rsidR="001A2B61" w:rsidRDefault="006F0838" w:rsidP="00460BBC">
      <w:pPr>
        <w:pStyle w:val="IMG-Caption"/>
      </w:pPr>
      <w:r>
        <w:rPr>
          <w:noProof/>
        </w:rPr>
        <w:drawing>
          <wp:inline distT="0" distB="0" distL="0" distR="0" wp14:anchorId="3A38B59A" wp14:editId="2C9BAC50">
            <wp:extent cx="4673785" cy="3220785"/>
            <wp:effectExtent l="0" t="0" r="0" b="0"/>
            <wp:docPr id="33" name="image14.jp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jpg" descr="A screen shot of a computer&#10;&#10;Description automatically generated"/>
                    <pic:cNvPicPr preferRelativeResize="0"/>
                  </pic:nvPicPr>
                  <pic:blipFill>
                    <a:blip r:embed="rId20"/>
                    <a:srcRect/>
                    <a:stretch>
                      <a:fillRect/>
                    </a:stretch>
                  </pic:blipFill>
                  <pic:spPr>
                    <a:xfrm>
                      <a:off x="0" y="0"/>
                      <a:ext cx="4673785" cy="3220785"/>
                    </a:xfrm>
                    <a:prstGeom prst="rect">
                      <a:avLst/>
                    </a:prstGeom>
                    <a:ln/>
                  </pic:spPr>
                </pic:pic>
              </a:graphicData>
            </a:graphic>
          </wp:inline>
        </w:drawing>
      </w:r>
    </w:p>
    <w:p w14:paraId="000000A6" w14:textId="3460BF1E" w:rsidR="001A2B61" w:rsidRDefault="006F0838" w:rsidP="00460BBC">
      <w:pPr>
        <w:pStyle w:val="IMG-Caption"/>
      </w:pPr>
      <w:r>
        <w:t>Fig</w:t>
      </w:r>
      <w:r w:rsidR="00F92008">
        <w:t>ure</w:t>
      </w:r>
      <w:r>
        <w:t xml:space="preserve"> 4.1</w:t>
      </w:r>
      <w:r w:rsidR="00D0264D">
        <w:t>3</w:t>
      </w:r>
      <w:r>
        <w:t xml:space="preserve"> – Exporting </w:t>
      </w:r>
      <w:r w:rsidR="00387B46">
        <w:t>A</w:t>
      </w:r>
      <w:r>
        <w:t>nimated GIF</w:t>
      </w:r>
      <w:r w:rsidR="00387B46">
        <w:t xml:space="preserve"> file</w:t>
      </w:r>
      <w:r>
        <w:t>s</w:t>
      </w:r>
    </w:p>
    <w:p w14:paraId="000000A7" w14:textId="17F466D1" w:rsidR="001A2B61" w:rsidRDefault="006F0838" w:rsidP="00460BBC">
      <w:pPr>
        <w:pStyle w:val="P-Regular"/>
      </w:pPr>
      <w:r>
        <w:t xml:space="preserve">Unlike when exporting still images, this dialog will be tuned specifically for the export of animated </w:t>
      </w:r>
      <w:r w:rsidRPr="00460BBC">
        <w:rPr>
          <w:rStyle w:val="P-Code"/>
        </w:rPr>
        <w:t>.gif</w:t>
      </w:r>
      <w:r w:rsidRPr="002A3877">
        <w:t xml:space="preserve"> </w:t>
      </w:r>
      <w:r>
        <w:t xml:space="preserve">files. You will be presented with a preview of your resulting animation, underneath which are statistics such as file size and format properties. Along the opposite side are the settings you </w:t>
      </w:r>
      <w:r w:rsidR="00F21DDB">
        <w:fldChar w:fldCharType="begin"/>
      </w:r>
      <w:r w:rsidR="00F21DDB">
        <w:instrText xml:space="preserve"> XE "animated gifs:exporting" </w:instrText>
      </w:r>
      <w:r w:rsidR="00F21DDB">
        <w:fldChar w:fldCharType="end"/>
      </w:r>
      <w:r>
        <w:t>can tune to modify aspects of the resulting file.</w:t>
      </w:r>
    </w:p>
    <w:p w14:paraId="161918A6" w14:textId="68889285" w:rsidR="00D62679" w:rsidRDefault="00D62679" w:rsidP="004B3D3F">
      <w:pPr>
        <w:pStyle w:val="P-CalloutHeading"/>
      </w:pPr>
      <w:r>
        <w:t>Note</w:t>
      </w:r>
    </w:p>
    <w:p w14:paraId="5A69E1AA" w14:textId="474F497B" w:rsidR="00D62679" w:rsidRDefault="00D62679" w:rsidP="004B3D3F">
      <w:pPr>
        <w:pStyle w:val="P-Callout"/>
      </w:pPr>
      <w:r>
        <w:t xml:space="preserve">If you are using the stage background as a background color for your </w:t>
      </w:r>
      <w:r w:rsidRPr="004B3D3F">
        <w:rPr>
          <w:rStyle w:val="P-Code"/>
        </w:rPr>
        <w:t>.gif</w:t>
      </w:r>
      <w:r>
        <w:t xml:space="preserve"> image, it may appear incorrectly here. You can simply add in a background shape the same color as the background color of the Stage to get around this anomaly. </w:t>
      </w:r>
    </w:p>
    <w:p w14:paraId="000000AA" w14:textId="77777777" w:rsidR="001A2B61" w:rsidRDefault="006F0838" w:rsidP="00460BBC">
      <w:pPr>
        <w:pStyle w:val="P-Regular"/>
      </w:pPr>
      <w:r>
        <w:lastRenderedPageBreak/>
        <w:t>The various settings are grouped into four categories:</w:t>
      </w:r>
    </w:p>
    <w:p w14:paraId="000000AB" w14:textId="243D4C92" w:rsidR="001A2B61" w:rsidRDefault="006F0838" w:rsidP="006F0838">
      <w:pPr>
        <w:pStyle w:val="L-Bullets"/>
      </w:pPr>
      <w:r w:rsidRPr="00460BBC">
        <w:rPr>
          <w:rStyle w:val="P-Bold"/>
        </w:rPr>
        <w:t>Preset</w:t>
      </w:r>
      <w:r w:rsidR="00F92008">
        <w:t>:</w:t>
      </w:r>
      <w:r>
        <w:t xml:space="preserve"> You’ll want to leave the preset selection dropdown alone</w:t>
      </w:r>
      <w:r w:rsidR="00F92008">
        <w:t>,</w:t>
      </w:r>
      <w:r>
        <w:t xml:space="preserve"> but feel free to tweak other aspects of you</w:t>
      </w:r>
      <w:r w:rsidR="00F92008">
        <w:t>r</w:t>
      </w:r>
      <w:r>
        <w:t xml:space="preserve"> GIF, including the number of colors and dither settings.</w:t>
      </w:r>
      <w:r w:rsidR="006D499E">
        <w:t xml:space="preserve"> To render the Stage color as transparent pixels, enable the </w:t>
      </w:r>
      <w:r w:rsidR="006D499E" w:rsidRPr="004B3D3F">
        <w:rPr>
          <w:rStyle w:val="P-Bold"/>
        </w:rPr>
        <w:t>Transparency</w:t>
      </w:r>
      <w:r w:rsidR="006D499E">
        <w:t xml:space="preserve"> checkbox. </w:t>
      </w:r>
    </w:p>
    <w:p w14:paraId="000000AC" w14:textId="7CF2008F" w:rsidR="001A2B61" w:rsidRDefault="006F0838" w:rsidP="006F0838">
      <w:pPr>
        <w:pStyle w:val="L-Bullets"/>
      </w:pPr>
      <w:r w:rsidRPr="00460BBC">
        <w:rPr>
          <w:rStyle w:val="P-Bold"/>
        </w:rPr>
        <w:t>Image Size</w:t>
      </w:r>
      <w:r w:rsidR="00F92008">
        <w:t>:</w:t>
      </w:r>
      <w:r>
        <w:t xml:space="preserve"> Allows you to adjust aspects of the width and height of your output. Depending upon the estimated file size, you may need to scale the resolution down somewhat. </w:t>
      </w:r>
    </w:p>
    <w:p w14:paraId="000000AD" w14:textId="6F61F344" w:rsidR="001A2B61" w:rsidRDefault="006F0838" w:rsidP="006F0838">
      <w:pPr>
        <w:pStyle w:val="L-Bullets"/>
      </w:pPr>
      <w:r w:rsidRPr="00460BBC">
        <w:rPr>
          <w:rStyle w:val="P-Bold"/>
        </w:rPr>
        <w:t>Color Table</w:t>
      </w:r>
      <w:r w:rsidR="00F92008">
        <w:t>:</w:t>
      </w:r>
      <w:r>
        <w:t xml:space="preserve"> A </w:t>
      </w:r>
      <w:r w:rsidRPr="00460BBC">
        <w:rPr>
          <w:rStyle w:val="P-Code"/>
        </w:rPr>
        <w:t>.gif</w:t>
      </w:r>
      <w:r w:rsidRPr="002A3877">
        <w:t xml:space="preserve"> </w:t>
      </w:r>
      <w:r>
        <w:t>file can have</w:t>
      </w:r>
      <w:r w:rsidR="00F92008">
        <w:t>,</w:t>
      </w:r>
      <w:r>
        <w:t xml:space="preserve"> at most</w:t>
      </w:r>
      <w:r w:rsidR="00F92008">
        <w:t>,</w:t>
      </w:r>
      <w:r>
        <w:t xml:space="preserve"> 256 colors. This table allows </w:t>
      </w:r>
      <w:r w:rsidR="00F92008">
        <w:t xml:space="preserve">you </w:t>
      </w:r>
      <w:r>
        <w:t>to selectively add and remove colors.</w:t>
      </w:r>
    </w:p>
    <w:p w14:paraId="000000AE" w14:textId="1BBE6148" w:rsidR="001A2B61" w:rsidRDefault="006F0838" w:rsidP="006F0838">
      <w:pPr>
        <w:pStyle w:val="L-Bullets"/>
      </w:pPr>
      <w:r w:rsidRPr="00460BBC">
        <w:rPr>
          <w:rStyle w:val="P-Bold"/>
        </w:rPr>
        <w:t>Animation</w:t>
      </w:r>
      <w:r w:rsidR="00F92008">
        <w:t>:</w:t>
      </w:r>
      <w:r>
        <w:t xml:space="preserve"> Here is something you’ll want to check. You can set the output to loop forever or just on</w:t>
      </w:r>
      <w:r w:rsidR="00F92008">
        <w:t>c</w:t>
      </w:r>
      <w:r>
        <w:t xml:space="preserve">e and stop. You also have access to </w:t>
      </w:r>
      <w:r w:rsidR="00F92008">
        <w:t xml:space="preserve">a </w:t>
      </w:r>
      <w:r>
        <w:t>set of playback controls here to help preview the animation.</w:t>
      </w:r>
    </w:p>
    <w:p w14:paraId="000000AF" w14:textId="75430BC9" w:rsidR="001A2B61" w:rsidRDefault="006F0838" w:rsidP="00460BBC">
      <w:pPr>
        <w:pStyle w:val="P-Regular"/>
      </w:pPr>
      <w:r>
        <w:t xml:space="preserve">Clicking the </w:t>
      </w:r>
      <w:r w:rsidRPr="00460BBC">
        <w:rPr>
          <w:rStyle w:val="P-Bold"/>
        </w:rPr>
        <w:t>Preview</w:t>
      </w:r>
      <w:r w:rsidR="00F92008">
        <w:rPr>
          <w:rStyle w:val="P-Bold"/>
        </w:rPr>
        <w:t>…</w:t>
      </w:r>
      <w:r>
        <w:t xml:space="preserve"> button will generate a preview of your resulting </w:t>
      </w:r>
      <w:r w:rsidRPr="002A3877">
        <w:t>GIF</w:t>
      </w:r>
      <w:r>
        <w:t xml:space="preserve"> and display it within a web browser. </w:t>
      </w:r>
    </w:p>
    <w:p w14:paraId="000000B0" w14:textId="4798F4A3" w:rsidR="001A2B61" w:rsidRDefault="006F0838" w:rsidP="00460BBC">
      <w:pPr>
        <w:pStyle w:val="P-Regular"/>
      </w:pPr>
      <w:r>
        <w:t>Here is an example of what is shown</w:t>
      </w:r>
      <w:r w:rsidR="00F21DDB">
        <w:fldChar w:fldCharType="begin"/>
      </w:r>
      <w:r w:rsidR="00F21DDB">
        <w:instrText xml:space="preserve"> XE "animated gifs:exporting" </w:instrText>
      </w:r>
      <w:r w:rsidR="00F21DDB">
        <w:fldChar w:fldCharType="end"/>
      </w:r>
      <w:r>
        <w:t xml:space="preserve"> during an </w:t>
      </w:r>
      <w:r w:rsidR="00F92008">
        <w:t>a</w:t>
      </w:r>
      <w:r w:rsidRPr="002A3877">
        <w:t xml:space="preserve">nimated GIF </w:t>
      </w:r>
      <w:r>
        <w:t xml:space="preserve">preview: </w:t>
      </w:r>
    </w:p>
    <w:p w14:paraId="000000B1" w14:textId="77777777" w:rsidR="001A2B61" w:rsidRPr="006F0838" w:rsidRDefault="006F0838" w:rsidP="002A3877">
      <w:pPr>
        <w:pStyle w:val="L-Bullets"/>
      </w:pPr>
      <w:r w:rsidRPr="006F0838">
        <w:rPr>
          <w:rStyle w:val="P-Keyword"/>
        </w:rPr>
        <w:t>Format</w:t>
      </w:r>
      <w:r w:rsidRPr="006F0838">
        <w:t>: GIF</w:t>
      </w:r>
    </w:p>
    <w:p w14:paraId="000000B2" w14:textId="77777777" w:rsidR="001A2B61" w:rsidRPr="006F0838" w:rsidRDefault="006F0838" w:rsidP="002A3877">
      <w:pPr>
        <w:pStyle w:val="L-Bullets"/>
      </w:pPr>
      <w:r w:rsidRPr="006F0838">
        <w:rPr>
          <w:rStyle w:val="P-Keyword"/>
        </w:rPr>
        <w:t>Dimensions</w:t>
      </w:r>
      <w:r w:rsidRPr="006F0838">
        <w:t>: 1280w x 720h</w:t>
      </w:r>
    </w:p>
    <w:p w14:paraId="000000B3" w14:textId="77777777" w:rsidR="001A2B61" w:rsidRPr="006F0838" w:rsidRDefault="006F0838" w:rsidP="002A3877">
      <w:pPr>
        <w:pStyle w:val="L-Bullets"/>
      </w:pPr>
      <w:r w:rsidRPr="006F0838">
        <w:rPr>
          <w:rStyle w:val="P-Keyword"/>
        </w:rPr>
        <w:t>Size</w:t>
      </w:r>
      <w:r w:rsidRPr="006F0838">
        <w:t>: 392.7K</w:t>
      </w:r>
    </w:p>
    <w:p w14:paraId="000000B4" w14:textId="185A6E2E" w:rsidR="001A2B61" w:rsidRPr="006F0838" w:rsidRDefault="006F0838" w:rsidP="002A3877">
      <w:pPr>
        <w:pStyle w:val="L-Bullets"/>
      </w:pPr>
      <w:r w:rsidRPr="006F0838">
        <w:rPr>
          <w:rStyle w:val="P-Keyword"/>
        </w:rPr>
        <w:t>Settings</w:t>
      </w:r>
      <w:r w:rsidRPr="006F0838">
        <w:t xml:space="preserve">: Selective, 128 Colors, 100% Diffusion </w:t>
      </w:r>
      <w:r w:rsidR="00F21DDB">
        <w:fldChar w:fldCharType="begin"/>
      </w:r>
      <w:r w:rsidR="00F21DDB">
        <w:instrText xml:space="preserve"> XE "animated gifs:preview example" </w:instrText>
      </w:r>
      <w:r w:rsidR="00F21DDB">
        <w:fldChar w:fldCharType="end"/>
      </w:r>
      <w:r w:rsidRPr="006F0838">
        <w:t>Dither, 60 frames, Transparency off, No Transparency Dither, Non-Interlaced, 0% Web Snap</w:t>
      </w:r>
    </w:p>
    <w:p w14:paraId="000000B6" w14:textId="23F0EEEC" w:rsidR="001A2B61" w:rsidRDefault="00F92008" w:rsidP="00460BBC">
      <w:pPr>
        <w:pStyle w:val="P-Regular"/>
      </w:pPr>
      <w:r>
        <w:t>D</w:t>
      </w:r>
      <w:r w:rsidR="006F0838">
        <w:t xml:space="preserve">irectly below that in the preview, you will find some example HTML tags that demonstrate how to incorporate the file into your documents: </w:t>
      </w:r>
    </w:p>
    <w:p w14:paraId="000000B7" w14:textId="77777777" w:rsidR="001A2B61" w:rsidRDefault="006F0838" w:rsidP="00460BBC">
      <w:pPr>
        <w:pStyle w:val="SC-Source"/>
      </w:pPr>
      <w:r>
        <w:t>&lt;html&gt;</w:t>
      </w:r>
    </w:p>
    <w:p w14:paraId="000000B8" w14:textId="77777777" w:rsidR="001A2B61" w:rsidRDefault="006F0838" w:rsidP="00460BBC">
      <w:pPr>
        <w:pStyle w:val="SC-Source"/>
      </w:pPr>
      <w:r>
        <w:t>&lt;head&gt;</w:t>
      </w:r>
    </w:p>
    <w:p w14:paraId="000000B9" w14:textId="77777777" w:rsidR="001A2B61" w:rsidRDefault="006F0838" w:rsidP="00460BBC">
      <w:pPr>
        <w:pStyle w:val="SC-Source"/>
      </w:pPr>
      <w:r>
        <w:t>&lt;title&gt;HTML5Canvas&lt;/title&gt;</w:t>
      </w:r>
    </w:p>
    <w:p w14:paraId="000000BA" w14:textId="77777777" w:rsidR="001A2B61" w:rsidRDefault="006F0838" w:rsidP="00460BBC">
      <w:pPr>
        <w:pStyle w:val="SC-Source"/>
      </w:pPr>
      <w:r>
        <w:lastRenderedPageBreak/>
        <w:t>&lt;meta http-</w:t>
      </w:r>
      <w:proofErr w:type="spellStart"/>
      <w:r>
        <w:t>equiv</w:t>
      </w:r>
      <w:proofErr w:type="spellEnd"/>
      <w:r>
        <w:t>="Content-Type" content="text/html; charset=iso-8859-1"&gt;</w:t>
      </w:r>
    </w:p>
    <w:p w14:paraId="000000BB" w14:textId="77777777" w:rsidR="001A2B61" w:rsidRDefault="006F0838" w:rsidP="00460BBC">
      <w:pPr>
        <w:pStyle w:val="SC-Source"/>
      </w:pPr>
      <w:r>
        <w:t>&lt;/head&gt;</w:t>
      </w:r>
    </w:p>
    <w:p w14:paraId="000000BC" w14:textId="77777777" w:rsidR="001A2B61" w:rsidRDefault="006F0838" w:rsidP="00460BBC">
      <w:pPr>
        <w:pStyle w:val="SC-Source"/>
      </w:pPr>
      <w:r>
        <w:t xml:space="preserve">&lt;body </w:t>
      </w:r>
      <w:proofErr w:type="spellStart"/>
      <w:r>
        <w:t>bgcolor</w:t>
      </w:r>
      <w:proofErr w:type="spellEnd"/>
      <w:r>
        <w:t xml:space="preserve">="#FFFFFF" </w:t>
      </w:r>
      <w:proofErr w:type="spellStart"/>
      <w:r>
        <w:t>leftmargin</w:t>
      </w:r>
      <w:proofErr w:type="spellEnd"/>
      <w:r>
        <w:t xml:space="preserve">="0" </w:t>
      </w:r>
      <w:proofErr w:type="spellStart"/>
      <w:r>
        <w:t>topmargin</w:t>
      </w:r>
      <w:proofErr w:type="spellEnd"/>
      <w:r>
        <w:t xml:space="preserve">="0" </w:t>
      </w:r>
      <w:proofErr w:type="spellStart"/>
      <w:r>
        <w:t>marginwidth</w:t>
      </w:r>
      <w:proofErr w:type="spellEnd"/>
      <w:r>
        <w:t xml:space="preserve">="0" </w:t>
      </w:r>
      <w:proofErr w:type="spellStart"/>
      <w:r>
        <w:t>marginheight</w:t>
      </w:r>
      <w:proofErr w:type="spellEnd"/>
      <w:r>
        <w:t>="0"&gt;</w:t>
      </w:r>
    </w:p>
    <w:p w14:paraId="000000BD" w14:textId="77777777" w:rsidR="001A2B61" w:rsidRDefault="006F0838" w:rsidP="00460BBC">
      <w:pPr>
        <w:pStyle w:val="SC-Source"/>
      </w:pPr>
      <w:r>
        <w:t>&lt;</w:t>
      </w:r>
      <w:proofErr w:type="spellStart"/>
      <w:r>
        <w:t>img</w:t>
      </w:r>
      <w:proofErr w:type="spellEnd"/>
      <w:r>
        <w:t xml:space="preserve"> </w:t>
      </w:r>
      <w:proofErr w:type="spellStart"/>
      <w:r>
        <w:t>src</w:t>
      </w:r>
      <w:proofErr w:type="spellEnd"/>
      <w:r>
        <w:t>="HTML5Canvas.gif" width="1280" height="720" alt=""&gt;</w:t>
      </w:r>
    </w:p>
    <w:p w14:paraId="000000BE" w14:textId="77777777" w:rsidR="001A2B61" w:rsidRDefault="006F0838" w:rsidP="00460BBC">
      <w:pPr>
        <w:pStyle w:val="SC-Source"/>
      </w:pPr>
      <w:r>
        <w:t>&lt;/body&gt;</w:t>
      </w:r>
    </w:p>
    <w:p w14:paraId="000000BF" w14:textId="77777777" w:rsidR="001A2B61" w:rsidRDefault="006F0838" w:rsidP="00460BBC">
      <w:pPr>
        <w:pStyle w:val="SC-Source"/>
      </w:pPr>
      <w:r>
        <w:t>&lt;/html&gt;</w:t>
      </w:r>
    </w:p>
    <w:p w14:paraId="000000C0" w14:textId="7C2891DB" w:rsidR="001A2B61" w:rsidRDefault="006F0838" w:rsidP="00460BBC">
      <w:pPr>
        <w:pStyle w:val="P-Regular"/>
      </w:pPr>
      <w:r>
        <w:t xml:space="preserve">The entire preview process generates </w:t>
      </w:r>
      <w:r w:rsidR="00F21DDB">
        <w:fldChar w:fldCharType="begin"/>
      </w:r>
      <w:r w:rsidR="00F21DDB">
        <w:instrText xml:space="preserve"> XE "animated gifs:exporting" </w:instrText>
      </w:r>
      <w:r w:rsidR="00F21DDB">
        <w:fldChar w:fldCharType="end"/>
      </w:r>
      <w:r>
        <w:t xml:space="preserve">a single web view </w:t>
      </w:r>
      <w:r w:rsidR="00F92008">
        <w:t xml:space="preserve">that </w:t>
      </w:r>
      <w:r>
        <w:t xml:space="preserve">includes an output of image file encoding information, followed by an example of how to utilize the exported animated </w:t>
      </w:r>
      <w:r w:rsidRPr="00460BBC">
        <w:rPr>
          <w:rStyle w:val="P-Code"/>
        </w:rPr>
        <w:t>.gif</w:t>
      </w:r>
      <w:r>
        <w:t xml:space="preserve"> file within a </w:t>
      </w:r>
      <w:r w:rsidRPr="00460BBC">
        <w:rPr>
          <w:rStyle w:val="P-Code"/>
        </w:rPr>
        <w:t>.html</w:t>
      </w:r>
      <w:r w:rsidRPr="002A3877">
        <w:t xml:space="preserve"> </w:t>
      </w:r>
      <w:r>
        <w:t xml:space="preserve">document. It couldn’t get any easier. </w:t>
      </w:r>
    </w:p>
    <w:p w14:paraId="000000C1" w14:textId="77777777" w:rsidR="001A2B61" w:rsidRDefault="006F0838" w:rsidP="00460BBC">
      <w:pPr>
        <w:pStyle w:val="P-CalloutHeading"/>
      </w:pPr>
      <w:r>
        <w:t>Note</w:t>
      </w:r>
    </w:p>
    <w:p w14:paraId="000000C2" w14:textId="77777777" w:rsidR="001A2B61" w:rsidRDefault="006F0838" w:rsidP="00460BBC">
      <w:pPr>
        <w:pStyle w:val="P-Callout"/>
      </w:pPr>
      <w:r>
        <w:t xml:space="preserve">Be very careful to keep an eye on the file size of your exported </w:t>
      </w:r>
      <w:r w:rsidRPr="00460BBC">
        <w:rPr>
          <w:rStyle w:val="P-Code"/>
        </w:rPr>
        <w:t>.gif</w:t>
      </w:r>
      <w:r w:rsidRPr="002A3877">
        <w:t xml:space="preserve"> </w:t>
      </w:r>
      <w:r>
        <w:t>files. It is very easy to produce a GIF that is far larger than an equivalent video file!</w:t>
      </w:r>
    </w:p>
    <w:p w14:paraId="000000C3" w14:textId="726D408F" w:rsidR="001A2B61" w:rsidRDefault="006F0838" w:rsidP="00460BBC">
      <w:pPr>
        <w:pStyle w:val="P-Regular"/>
      </w:pPr>
      <w:r>
        <w:t xml:space="preserve">To actually save your </w:t>
      </w:r>
      <w:r w:rsidR="00F92008">
        <w:t>a</w:t>
      </w:r>
      <w:r w:rsidRPr="002A3877">
        <w:t>nimated GIF</w:t>
      </w:r>
      <w:r>
        <w:t xml:space="preserve">, choose </w:t>
      </w:r>
      <w:r w:rsidRPr="00460BBC">
        <w:rPr>
          <w:rStyle w:val="P-Bold"/>
        </w:rPr>
        <w:t>Save</w:t>
      </w:r>
      <w:r>
        <w:t xml:space="preserve"> and you will be prompted for a name and location with which to save the </w:t>
      </w:r>
      <w:sdt>
        <w:sdtPr>
          <w:tag w:val="goog_rdk_23"/>
          <w:id w:val="1422829822"/>
        </w:sdtPr>
        <w:sdtEndPr/>
        <w:sdtContent/>
      </w:sdt>
      <w:r>
        <w:t xml:space="preserve">exported file.  </w:t>
      </w:r>
    </w:p>
    <w:p w14:paraId="000000C4" w14:textId="35E68019" w:rsidR="001A2B61" w:rsidRDefault="006F0838" w:rsidP="00460BBC">
      <w:pPr>
        <w:pStyle w:val="P-Regular"/>
      </w:pPr>
      <w:r>
        <w:t xml:space="preserve">Now that we’ve covered the process </w:t>
      </w:r>
      <w:r w:rsidR="009862C5">
        <w:t>required</w:t>
      </w:r>
      <w:r>
        <w:t xml:space="preserve"> to generate an animate</w:t>
      </w:r>
      <w:r w:rsidR="00F92008">
        <w:t>d GIF</w:t>
      </w:r>
      <w:r>
        <w:t xml:space="preserve">, let’s have a look at additional image-based output choices. </w:t>
      </w:r>
    </w:p>
    <w:p w14:paraId="000000C5" w14:textId="66CD1878" w:rsidR="001A2B61" w:rsidRDefault="006F0838" w:rsidP="00460BBC">
      <w:pPr>
        <w:pStyle w:val="H2-Heading"/>
      </w:pPr>
      <w:r>
        <w:t xml:space="preserve">Exporting Image File </w:t>
      </w:r>
      <w:r w:rsidR="00CF65D0">
        <w:t>S</w:t>
      </w:r>
      <w:r>
        <w:t>equences</w:t>
      </w:r>
    </w:p>
    <w:p w14:paraId="000000C6" w14:textId="19CF1EAB" w:rsidR="001A2B61" w:rsidRDefault="006F0838" w:rsidP="00460BBC">
      <w:pPr>
        <w:pStyle w:val="P-Regular"/>
      </w:pPr>
      <w:r>
        <w:t xml:space="preserve">Image file sequences are a </w:t>
      </w:r>
      <w:r w:rsidR="00F21DDB">
        <w:fldChar w:fldCharType="begin"/>
      </w:r>
      <w:r w:rsidR="00F21DDB">
        <w:instrText xml:space="preserve"> XE "image file sequences:exporting" </w:instrText>
      </w:r>
      <w:r w:rsidR="00F21DDB">
        <w:fldChar w:fldCharType="end"/>
      </w:r>
      <w:r>
        <w:t>seri</w:t>
      </w:r>
      <w:r w:rsidR="00F92008">
        <w:t>e</w:t>
      </w:r>
      <w:r>
        <w:t xml:space="preserve">s of </w:t>
      </w:r>
      <w:r w:rsidRPr="00460BBC">
        <w:rPr>
          <w:rStyle w:val="P-Code"/>
        </w:rPr>
        <w:t>.</w:t>
      </w:r>
      <w:proofErr w:type="spellStart"/>
      <w:r w:rsidRPr="00460BBC">
        <w:rPr>
          <w:rStyle w:val="P-Code"/>
        </w:rPr>
        <w:t>png</w:t>
      </w:r>
      <w:proofErr w:type="spellEnd"/>
      <w:r>
        <w:t xml:space="preserve">, </w:t>
      </w:r>
      <w:r w:rsidRPr="00460BBC">
        <w:rPr>
          <w:rStyle w:val="P-Code"/>
        </w:rPr>
        <w:t>.jpg</w:t>
      </w:r>
      <w:r>
        <w:t xml:space="preserve">, or </w:t>
      </w:r>
      <w:r w:rsidRPr="00460BBC">
        <w:rPr>
          <w:rStyle w:val="P-Code"/>
        </w:rPr>
        <w:t>.</w:t>
      </w:r>
      <w:proofErr w:type="spellStart"/>
      <w:r w:rsidRPr="00460BBC">
        <w:rPr>
          <w:rStyle w:val="P-Code"/>
        </w:rPr>
        <w:t>svg</w:t>
      </w:r>
      <w:proofErr w:type="spellEnd"/>
      <w:r>
        <w:t xml:space="preserve"> files</w:t>
      </w:r>
      <w:r w:rsidR="00F92008">
        <w:t>,</w:t>
      </w:r>
      <w:r>
        <w:t xml:space="preserve"> which are generated frame</w:t>
      </w:r>
      <w:r w:rsidR="00F92008">
        <w:t xml:space="preserve"> </w:t>
      </w:r>
      <w:r>
        <w:t>by</w:t>
      </w:r>
      <w:r w:rsidR="00F92008">
        <w:t xml:space="preserve"> </w:t>
      </w:r>
      <w:r>
        <w:t xml:space="preserve">frame from your animation. </w:t>
      </w:r>
    </w:p>
    <w:p w14:paraId="000000C7" w14:textId="5A56A81B" w:rsidR="001A2B61" w:rsidRDefault="006F0838" w:rsidP="00460BBC">
      <w:pPr>
        <w:pStyle w:val="P-Regular"/>
      </w:pPr>
      <w:r>
        <w:t xml:space="preserve">Choose </w:t>
      </w:r>
      <w:r w:rsidRPr="002A3877">
        <w:rPr>
          <w:rStyle w:val="P-Bold"/>
        </w:rPr>
        <w:t>Export |</w:t>
      </w:r>
      <w:r w:rsidR="00F92008" w:rsidRPr="002A3877">
        <w:rPr>
          <w:rStyle w:val="P-Bold"/>
        </w:rPr>
        <w:t xml:space="preserve"> </w:t>
      </w:r>
      <w:r w:rsidRPr="002A3877">
        <w:rPr>
          <w:rStyle w:val="P-Bold"/>
        </w:rPr>
        <w:t xml:space="preserve">Export </w:t>
      </w:r>
      <w:sdt>
        <w:sdtPr>
          <w:rPr>
            <w:rStyle w:val="P-Bold"/>
          </w:rPr>
          <w:tag w:val="goog_rdk_24"/>
          <w:id w:val="-272175058"/>
        </w:sdtPr>
        <w:sdtEndPr>
          <w:rPr>
            <w:rStyle w:val="P-Bold"/>
          </w:rPr>
        </w:sdtEndPr>
        <w:sdtContent/>
      </w:sdt>
      <w:r w:rsidRPr="002A3877">
        <w:rPr>
          <w:rStyle w:val="P-Bold"/>
        </w:rPr>
        <w:t>Movie…</w:t>
      </w:r>
      <w:r>
        <w:t xml:space="preserve"> from the application menu and then choose an image sequence format and click </w:t>
      </w:r>
      <w:r w:rsidRPr="00460BBC">
        <w:rPr>
          <w:rStyle w:val="P-Bold"/>
        </w:rPr>
        <w:t>Save</w:t>
      </w:r>
      <w:r>
        <w:t xml:space="preserve"> to make an export dialog appear</w:t>
      </w:r>
      <w:r w:rsidR="00F92008">
        <w:t>:</w:t>
      </w:r>
      <w:r>
        <w:t xml:space="preserve"> </w:t>
      </w:r>
    </w:p>
    <w:p w14:paraId="000000C8" w14:textId="77777777" w:rsidR="001A2B61" w:rsidRDefault="006F0838" w:rsidP="00460BBC">
      <w:pPr>
        <w:pStyle w:val="IMG-Caption"/>
      </w:pPr>
      <w:r>
        <w:rPr>
          <w:noProof/>
        </w:rPr>
        <w:lastRenderedPageBreak/>
        <w:drawing>
          <wp:inline distT="0" distB="0" distL="0" distR="0" wp14:anchorId="6B2E566C" wp14:editId="6BB65382">
            <wp:extent cx="5251450" cy="1634490"/>
            <wp:effectExtent l="0" t="0" r="0" b="0"/>
            <wp:docPr id="35" name="image13.png" descr="A picture containing monitor, screenshot, screen, televis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monitor, screenshot, screen, television&#10;&#10;Description automatically generated"/>
                    <pic:cNvPicPr preferRelativeResize="0"/>
                  </pic:nvPicPr>
                  <pic:blipFill>
                    <a:blip r:embed="rId21"/>
                    <a:srcRect/>
                    <a:stretch>
                      <a:fillRect/>
                    </a:stretch>
                  </pic:blipFill>
                  <pic:spPr>
                    <a:xfrm>
                      <a:off x="0" y="0"/>
                      <a:ext cx="5251450" cy="1634490"/>
                    </a:xfrm>
                    <a:prstGeom prst="rect">
                      <a:avLst/>
                    </a:prstGeom>
                    <a:ln/>
                  </pic:spPr>
                </pic:pic>
              </a:graphicData>
            </a:graphic>
          </wp:inline>
        </w:drawing>
      </w:r>
    </w:p>
    <w:p w14:paraId="000000C9" w14:textId="1315FF3B" w:rsidR="001A2B61" w:rsidRDefault="006F0838" w:rsidP="00460BBC">
      <w:pPr>
        <w:pStyle w:val="IMG-Caption"/>
      </w:pPr>
      <w:r>
        <w:t>Fig</w:t>
      </w:r>
      <w:r w:rsidR="00F92008">
        <w:t>ure</w:t>
      </w:r>
      <w:r>
        <w:t xml:space="preserve"> 4.1</w:t>
      </w:r>
      <w:r w:rsidR="00076631">
        <w:t>4</w:t>
      </w:r>
      <w:r>
        <w:t xml:space="preserve"> – Exporting </w:t>
      </w:r>
      <w:r w:rsidR="00F92008">
        <w:t>i</w:t>
      </w:r>
      <w:r>
        <w:t xml:space="preserve">mage </w:t>
      </w:r>
      <w:r w:rsidR="00F92008">
        <w:t>s</w:t>
      </w:r>
      <w:r>
        <w:t>equences</w:t>
      </w:r>
    </w:p>
    <w:p w14:paraId="000000CA" w14:textId="77777777" w:rsidR="001A2B61" w:rsidRDefault="006F0838" w:rsidP="00460BBC">
      <w:pPr>
        <w:pStyle w:val="P-Regular"/>
      </w:pPr>
      <w:r>
        <w:t xml:space="preserve">The dialog settings will vary depending upon the selected image sequence format. </w:t>
      </w:r>
    </w:p>
    <w:p w14:paraId="000000CB" w14:textId="77777777" w:rsidR="001A2B61" w:rsidRDefault="006F0838" w:rsidP="00460BBC">
      <w:pPr>
        <w:pStyle w:val="P-CalloutHeading"/>
      </w:pPr>
      <w:r>
        <w:t>Note</w:t>
      </w:r>
    </w:p>
    <w:p w14:paraId="000000CC" w14:textId="52A206EE" w:rsidR="001A2B61" w:rsidRDefault="006F0838" w:rsidP="00460BBC">
      <w:pPr>
        <w:pStyle w:val="P-Callout"/>
      </w:pPr>
      <w:r>
        <w:t xml:space="preserve">You can also export single image files instead of full sequences through the export menu as well by choosing </w:t>
      </w:r>
      <w:r w:rsidRPr="002A3877">
        <w:rPr>
          <w:rStyle w:val="P-Bold"/>
        </w:rPr>
        <w:t xml:space="preserve">Export | Export </w:t>
      </w:r>
      <w:sdt>
        <w:sdtPr>
          <w:rPr>
            <w:rStyle w:val="P-Bold"/>
          </w:rPr>
          <w:tag w:val="goog_rdk_25"/>
          <w:id w:val="-506287814"/>
        </w:sdtPr>
        <w:sdtEndPr>
          <w:rPr>
            <w:rStyle w:val="P-Bold"/>
          </w:rPr>
        </w:sdtEndPr>
        <w:sdtContent/>
      </w:sdt>
      <w:r w:rsidRPr="002A3877">
        <w:rPr>
          <w:rStyle w:val="P-Bold"/>
        </w:rPr>
        <w:t>Image…</w:t>
      </w:r>
      <w:r>
        <w:t xml:space="preserve"> or </w:t>
      </w:r>
      <w:r w:rsidRPr="002A3877">
        <w:rPr>
          <w:rStyle w:val="P-Bold"/>
        </w:rPr>
        <w:t>Export | Export Image (Legacy)…</w:t>
      </w:r>
      <w:r>
        <w:t xml:space="preserve"> for </w:t>
      </w:r>
      <w:r w:rsidRPr="00460BBC">
        <w:rPr>
          <w:rStyle w:val="P-Code"/>
        </w:rPr>
        <w:t>.</w:t>
      </w:r>
      <w:proofErr w:type="spellStart"/>
      <w:r w:rsidRPr="00460BBC">
        <w:rPr>
          <w:rStyle w:val="P-Code"/>
        </w:rPr>
        <w:t>png</w:t>
      </w:r>
      <w:proofErr w:type="spellEnd"/>
      <w:r>
        <w:t xml:space="preserve">, </w:t>
      </w:r>
      <w:r w:rsidRPr="00460BBC">
        <w:rPr>
          <w:rStyle w:val="P-Code"/>
        </w:rPr>
        <w:t>.jpg</w:t>
      </w:r>
      <w:r>
        <w:t xml:space="preserve">, </w:t>
      </w:r>
      <w:r w:rsidRPr="00460BBC">
        <w:rPr>
          <w:rStyle w:val="P-Code"/>
        </w:rPr>
        <w:t>.gif</w:t>
      </w:r>
      <w:r>
        <w:t xml:space="preserve">, or </w:t>
      </w:r>
      <w:r w:rsidRPr="00460BBC">
        <w:rPr>
          <w:rStyle w:val="P-Code"/>
        </w:rPr>
        <w:t>.</w:t>
      </w:r>
      <w:proofErr w:type="spellStart"/>
      <w:r w:rsidRPr="00460BBC">
        <w:rPr>
          <w:rStyle w:val="P-Code"/>
        </w:rPr>
        <w:t>svg</w:t>
      </w:r>
      <w:proofErr w:type="spellEnd"/>
      <w:r>
        <w:t xml:space="preserve"> file generation with the “legacy” choice.</w:t>
      </w:r>
      <w:r w:rsidR="00076631">
        <w:t xml:space="preserve"> A single still image will be generated from the current </w:t>
      </w:r>
      <w:proofErr w:type="spellStart"/>
      <w:r w:rsidR="00076631">
        <w:t>playhead</w:t>
      </w:r>
      <w:proofErr w:type="spellEnd"/>
      <w:r w:rsidR="00076631">
        <w:t xml:space="preserve"> location on the Timeline.</w:t>
      </w:r>
    </w:p>
    <w:p w14:paraId="000000CD" w14:textId="32DBDC9E" w:rsidR="001A2B61" w:rsidRDefault="006F0838" w:rsidP="00460BBC">
      <w:pPr>
        <w:pStyle w:val="P-Regular"/>
      </w:pPr>
      <w:r>
        <w:t xml:space="preserve">An image sequence is a useful way of getting </w:t>
      </w:r>
      <w:r w:rsidR="00F21DDB">
        <w:fldChar w:fldCharType="begin"/>
      </w:r>
      <w:r w:rsidR="00F21DDB">
        <w:instrText xml:space="preserve"> XE "image file sequences:exporting" </w:instrText>
      </w:r>
      <w:r w:rsidR="00F21DDB">
        <w:fldChar w:fldCharType="end"/>
      </w:r>
      <w:r>
        <w:t xml:space="preserve">your content into software that may not support formats </w:t>
      </w:r>
      <w:r w:rsidR="00F92008">
        <w:t xml:space="preserve">such as </w:t>
      </w:r>
      <w:r w:rsidRPr="00460BBC">
        <w:rPr>
          <w:rStyle w:val="P-Bold"/>
        </w:rPr>
        <w:t>SWF</w:t>
      </w:r>
      <w:r w:rsidR="00F92008">
        <w:t>,</w:t>
      </w:r>
      <w:r>
        <w:t xml:space="preserve"> as just about anything can handle a sequence of images. However, we can actually export a </w:t>
      </w:r>
      <w:r w:rsidRPr="00460BBC">
        <w:rPr>
          <w:rStyle w:val="P-Code"/>
        </w:rPr>
        <w:t>.</w:t>
      </w:r>
      <w:proofErr w:type="spellStart"/>
      <w:r w:rsidRPr="00460BBC">
        <w:rPr>
          <w:rStyle w:val="P-Code"/>
        </w:rPr>
        <w:t>swf</w:t>
      </w:r>
      <w:proofErr w:type="spellEnd"/>
      <w:r w:rsidRPr="002A3877">
        <w:t xml:space="preserve"> </w:t>
      </w:r>
      <w:r w:rsidR="00F92008">
        <w:t xml:space="preserve">file </w:t>
      </w:r>
      <w:r>
        <w:t>through this same export menu!</w:t>
      </w:r>
    </w:p>
    <w:p w14:paraId="000000CE" w14:textId="47969E6B" w:rsidR="001A2B61" w:rsidRDefault="006F0838" w:rsidP="00460BBC">
      <w:pPr>
        <w:pStyle w:val="H2-Heading"/>
      </w:pPr>
      <w:r>
        <w:t>Export Options from the Library Panel</w:t>
      </w:r>
    </w:p>
    <w:p w14:paraId="000000CF" w14:textId="79A00A4A" w:rsidR="001A2B61" w:rsidRDefault="006F0838" w:rsidP="00460BBC">
      <w:pPr>
        <w:pStyle w:val="P-Regular"/>
      </w:pPr>
      <w:r>
        <w:t xml:space="preserve">There is one more spot </w:t>
      </w:r>
      <w:r w:rsidR="00F21DDB">
        <w:fldChar w:fldCharType="begin"/>
      </w:r>
      <w:r w:rsidR="00F21DDB">
        <w:instrText xml:space="preserve"> XE "Library panel:export options" </w:instrText>
      </w:r>
      <w:r w:rsidR="00F21DDB">
        <w:fldChar w:fldCharType="end"/>
      </w:r>
      <w:r>
        <w:t xml:space="preserve">within Animate that allows the </w:t>
      </w:r>
      <w:r w:rsidR="003A2757">
        <w:t xml:space="preserve">direct </w:t>
      </w:r>
      <w:r>
        <w:t>export of your content into a variety of formats</w:t>
      </w:r>
      <w:r w:rsidR="004D786B">
        <w:t>,</w:t>
      </w:r>
      <w:r>
        <w:t xml:space="preserve"> though this option works with individual assets and not the entire document. </w:t>
      </w:r>
    </w:p>
    <w:p w14:paraId="000000D0" w14:textId="7B3617E4" w:rsidR="001A2B61" w:rsidRDefault="006F0838" w:rsidP="00460BBC">
      <w:pPr>
        <w:pStyle w:val="P-Regular"/>
      </w:pPr>
      <w:r>
        <w:t xml:space="preserve">If you open the </w:t>
      </w:r>
      <w:r w:rsidRPr="00460BBC">
        <w:rPr>
          <w:rStyle w:val="P-Bold"/>
        </w:rPr>
        <w:t>Library</w:t>
      </w:r>
      <w:r w:rsidRPr="002A3877">
        <w:t xml:space="preserve"> panel</w:t>
      </w:r>
      <w:r>
        <w:t xml:space="preserve"> and right-click upon any symbol, a menu will appear</w:t>
      </w:r>
      <w:r w:rsidR="004D786B">
        <w:t>:</w:t>
      </w:r>
    </w:p>
    <w:p w14:paraId="000000D1" w14:textId="77777777" w:rsidR="001A2B61" w:rsidRDefault="006F0838" w:rsidP="00460BBC">
      <w:pPr>
        <w:pStyle w:val="IMG-Caption"/>
      </w:pPr>
      <w:r>
        <w:rPr>
          <w:noProof/>
        </w:rPr>
        <w:lastRenderedPageBreak/>
        <w:drawing>
          <wp:inline distT="0" distB="0" distL="0" distR="0" wp14:anchorId="4CAEA02E" wp14:editId="6243EB96">
            <wp:extent cx="1612128" cy="1629843"/>
            <wp:effectExtent l="0" t="0" r="0" b="0"/>
            <wp:docPr id="36" name="image3.jp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Graphical user interface, text, application&#10;&#10;Description automatically generated"/>
                    <pic:cNvPicPr preferRelativeResize="0"/>
                  </pic:nvPicPr>
                  <pic:blipFill>
                    <a:blip r:embed="rId22"/>
                    <a:srcRect/>
                    <a:stretch>
                      <a:fillRect/>
                    </a:stretch>
                  </pic:blipFill>
                  <pic:spPr>
                    <a:xfrm>
                      <a:off x="0" y="0"/>
                      <a:ext cx="1612128" cy="1629843"/>
                    </a:xfrm>
                    <a:prstGeom prst="rect">
                      <a:avLst/>
                    </a:prstGeom>
                    <a:ln/>
                  </pic:spPr>
                </pic:pic>
              </a:graphicData>
            </a:graphic>
          </wp:inline>
        </w:drawing>
      </w:r>
    </w:p>
    <w:p w14:paraId="000000D2" w14:textId="6FACB47C" w:rsidR="001A2B61" w:rsidRDefault="006F0838" w:rsidP="00460BBC">
      <w:pPr>
        <w:pStyle w:val="IMG-Caption"/>
      </w:pPr>
      <w:r>
        <w:t>Fig</w:t>
      </w:r>
      <w:r w:rsidR="004D786B">
        <w:t>ure</w:t>
      </w:r>
      <w:r>
        <w:t xml:space="preserve"> 4.1</w:t>
      </w:r>
      <w:r w:rsidR="003A2757">
        <w:t>5</w:t>
      </w:r>
      <w:r>
        <w:t xml:space="preserve"> – Exporting from the </w:t>
      </w:r>
      <w:r w:rsidR="004D786B">
        <w:t>l</w:t>
      </w:r>
      <w:r>
        <w:t>ibrary</w:t>
      </w:r>
    </w:p>
    <w:p w14:paraId="000000D3" w14:textId="3084251A" w:rsidR="001A2B61" w:rsidRDefault="006F0838" w:rsidP="00460BBC">
      <w:pPr>
        <w:pStyle w:val="P-Regular"/>
      </w:pPr>
      <w:r>
        <w:t xml:space="preserve">This menu will include a set of additional export options that will export the selected object. You’ll find a number of export options here that we’ve covered elsewhere, in addition to the additional options of exporting a symbol to a </w:t>
      </w:r>
      <w:r w:rsidR="004D786B">
        <w:t>s</w:t>
      </w:r>
      <w:r>
        <w:t xml:space="preserve">prite </w:t>
      </w:r>
      <w:r w:rsidR="004D786B">
        <w:t>s</w:t>
      </w:r>
      <w:r>
        <w:t xml:space="preserve">heet or </w:t>
      </w:r>
      <w:r w:rsidR="004D786B">
        <w:t>t</w:t>
      </w:r>
      <w:r>
        <w:t xml:space="preserve">exture </w:t>
      </w:r>
      <w:r w:rsidR="004D786B">
        <w:t>a</w:t>
      </w:r>
      <w:r>
        <w:t>tlas. Both of these options will open a dialog where you can tweak the settings to your needs.</w:t>
      </w:r>
    </w:p>
    <w:p w14:paraId="490E7D65" w14:textId="20B2236E" w:rsidR="00CF65D0" w:rsidRPr="00CF65D0" w:rsidRDefault="006F0838" w:rsidP="004B3D3F">
      <w:pPr>
        <w:pStyle w:val="P-Regular"/>
      </w:pPr>
      <w:r>
        <w:t>In this section, we had a look at the variety of export options available across Animate document types. Coming up, we’ll look</w:t>
      </w:r>
      <w:r w:rsidR="00F21DDB">
        <w:fldChar w:fldCharType="begin"/>
      </w:r>
      <w:r w:rsidR="00F21DDB">
        <w:instrText xml:space="preserve"> XE "Library panel:export options" </w:instrText>
      </w:r>
      <w:r w:rsidR="00F21DDB">
        <w:fldChar w:fldCharType="end"/>
      </w:r>
      <w:r>
        <w:t xml:space="preserve"> specifically at how to export Animate content for use within Animate!</w:t>
      </w:r>
    </w:p>
    <w:p w14:paraId="000000D5" w14:textId="1CBA0278" w:rsidR="001A2B61" w:rsidRDefault="006F0838" w:rsidP="00460BBC">
      <w:pPr>
        <w:pStyle w:val="H1-Section"/>
      </w:pPr>
      <w:r>
        <w:t>Sharing Content as Animate Asset Packages</w:t>
      </w:r>
    </w:p>
    <w:p w14:paraId="000000D6" w14:textId="6D060096" w:rsidR="001A2B61" w:rsidRDefault="006F0838" w:rsidP="00460BBC">
      <w:pPr>
        <w:pStyle w:val="P-Regular"/>
      </w:pPr>
      <w:r>
        <w:t xml:space="preserve">A new method of getting </w:t>
      </w:r>
      <w:r w:rsidR="00D811C2">
        <w:fldChar w:fldCharType="begin"/>
      </w:r>
      <w:r w:rsidR="00D811C2">
        <w:instrText xml:space="preserve"> XE "content:sharing, as Animate Asset </w:instrText>
      </w:r>
      <w:r w:rsidR="00AC5E9F">
        <w:instrText>p</w:instrText>
      </w:r>
      <w:r w:rsidR="00D811C2">
        <w:instrText xml:space="preserve">ackages" </w:instrText>
      </w:r>
      <w:r w:rsidR="00D811C2">
        <w:fldChar w:fldCharType="end"/>
      </w:r>
      <w:r>
        <w:t xml:space="preserve">content out of Animate is the ability to export </w:t>
      </w:r>
      <w:r w:rsidRPr="00460BBC">
        <w:rPr>
          <w:rStyle w:val="P-Keyword"/>
        </w:rPr>
        <w:t>Animate Asset</w:t>
      </w:r>
      <w:r>
        <w:t xml:space="preserve"> (</w:t>
      </w:r>
      <w:r w:rsidRPr="00460BBC">
        <w:rPr>
          <w:rStyle w:val="P-Code"/>
        </w:rPr>
        <w:t>.ana</w:t>
      </w:r>
      <w:r>
        <w:t>) files. These files can contain packaged objects, motion</w:t>
      </w:r>
      <w:r w:rsidR="004D786B">
        <w:t>s</w:t>
      </w:r>
      <w:r>
        <w:t xml:space="preserve">, bones, and audio for personal backup or distribution </w:t>
      </w:r>
      <w:r w:rsidR="008E055A">
        <w:t xml:space="preserve">among </w:t>
      </w:r>
      <w:r>
        <w:t xml:space="preserve">other Animate users. This </w:t>
      </w:r>
      <w:r w:rsidR="00D811C2">
        <w:fldChar w:fldCharType="begin"/>
      </w:r>
      <w:r w:rsidR="00D811C2">
        <w:instrText xml:space="preserve"> XE "Animate Asset </w:instrText>
      </w:r>
      <w:r w:rsidR="00AC5E9F">
        <w:instrText>p</w:instrText>
      </w:r>
      <w:r w:rsidR="00D811C2">
        <w:instrText xml:space="preserve">ackages:content, sharing as" </w:instrText>
      </w:r>
      <w:r w:rsidR="00D811C2">
        <w:fldChar w:fldCharType="end"/>
      </w:r>
      <w:r>
        <w:t xml:space="preserve">differs a bit from the other export options we’ve seen since the intended platform of use is Animate itself! </w:t>
      </w:r>
    </w:p>
    <w:p w14:paraId="2AC3026D" w14:textId="3EE51EFF" w:rsidR="00386877" w:rsidRDefault="00386877" w:rsidP="00386877">
      <w:pPr>
        <w:pStyle w:val="P-Regular"/>
      </w:pPr>
      <w:r>
        <w:t>While Animate</w:t>
      </w:r>
      <w:r>
        <w:fldChar w:fldCharType="begin"/>
      </w:r>
      <w:r>
        <w:instrText xml:space="preserve"> XE "Assets panel" </w:instrText>
      </w:r>
      <w:r>
        <w:fldChar w:fldCharType="end"/>
      </w:r>
      <w:r>
        <w:t xml:space="preserve"> has</w:t>
      </w:r>
      <w:r>
        <w:fldChar w:fldCharType="begin"/>
      </w:r>
      <w:r>
        <w:instrText xml:space="preserve"> XE "Adobe Animate, features:Assets panel" </w:instrText>
      </w:r>
      <w:r>
        <w:fldChar w:fldCharType="end"/>
      </w:r>
      <w:r>
        <w:t xml:space="preserve"> had a Library panel for most of its existence, it is used on a per-document basis to contain assets such as bitmap images, sound files, and internal symbols</w:t>
      </w:r>
      <w:r w:rsidR="00C05465">
        <w:t>. O</w:t>
      </w:r>
      <w:r>
        <w:t xml:space="preserve">nce that document is closed, you’d need to open it back up again to transfer any assets between documents for reuse. </w:t>
      </w:r>
    </w:p>
    <w:p w14:paraId="1640D56F" w14:textId="77777777" w:rsidR="00386877" w:rsidRDefault="00386877" w:rsidP="00386877">
      <w:pPr>
        <w:pStyle w:val="P-CalloutHeading"/>
      </w:pPr>
      <w:r>
        <w:t xml:space="preserve">Tip </w:t>
      </w:r>
    </w:p>
    <w:p w14:paraId="5048C1E4" w14:textId="77777777" w:rsidR="00386877" w:rsidRDefault="00386877" w:rsidP="00386877">
      <w:pPr>
        <w:pStyle w:val="P-Callout"/>
      </w:pPr>
      <w:r>
        <w:lastRenderedPageBreak/>
        <w:t xml:space="preserve">If the </w:t>
      </w:r>
      <w:r w:rsidRPr="004B3D3F">
        <w:rPr>
          <w:rStyle w:val="P-Bold"/>
        </w:rPr>
        <w:t>Assets</w:t>
      </w:r>
      <w:r>
        <w:t xml:space="preserve"> panel is not visible within your chosen workspace, you can enable it by selecting </w:t>
      </w:r>
      <w:r w:rsidRPr="00DC4CFC">
        <w:rPr>
          <w:rStyle w:val="P-Bold"/>
        </w:rPr>
        <w:t>Windows</w:t>
      </w:r>
      <w:r>
        <w:t xml:space="preserve"> | </w:t>
      </w:r>
      <w:r w:rsidRPr="00DC4CFC">
        <w:rPr>
          <w:rStyle w:val="P-Bold"/>
        </w:rPr>
        <w:t>Assets</w:t>
      </w:r>
      <w:r>
        <w:t xml:space="preserve"> from the app menu.</w:t>
      </w:r>
    </w:p>
    <w:p w14:paraId="12431502" w14:textId="77777777" w:rsidR="00386877" w:rsidRDefault="00386877" w:rsidP="00386877">
      <w:pPr>
        <w:pStyle w:val="P-Regular"/>
      </w:pPr>
      <w:r>
        <w:t xml:space="preserve">The new </w:t>
      </w:r>
      <w:r w:rsidRPr="004B3D3F">
        <w:rPr>
          <w:rStyle w:val="P-Bold"/>
        </w:rPr>
        <w:t>Assets</w:t>
      </w:r>
      <w:r>
        <w:t xml:space="preserve"> panel works differently from the </w:t>
      </w:r>
      <w:proofErr w:type="gramStart"/>
      <w:r>
        <w:t>Library</w:t>
      </w:r>
      <w:proofErr w:type="gramEnd"/>
      <w:r>
        <w:t xml:space="preserve"> panel in that it contains a persistent set of assets that exist apart from any single document. When you first use the panel, it is prepopulated with a library of material from Adobe – but the real power of this panel comes</w:t>
      </w:r>
      <w:r>
        <w:fldChar w:fldCharType="begin"/>
      </w:r>
      <w:r>
        <w:instrText xml:space="preserve"> XE "Assets panel" </w:instrText>
      </w:r>
      <w:r>
        <w:fldChar w:fldCharType="end"/>
      </w:r>
      <w:r>
        <w:t xml:space="preserve"> into play once you create your own custom collection of assets and include them in the</w:t>
      </w:r>
      <w:r>
        <w:fldChar w:fldCharType="begin"/>
      </w:r>
      <w:r>
        <w:instrText xml:space="preserve"> XE "Adobe Animate, features:Assets panel" </w:instrText>
      </w:r>
      <w:r>
        <w:fldChar w:fldCharType="end"/>
      </w:r>
      <w:r>
        <w:t xml:space="preserve"> panel. Managing important assets in this way allows quick access to them – no matter what document you might be working in at any one time. </w:t>
      </w:r>
    </w:p>
    <w:p w14:paraId="3289A4A6" w14:textId="77777777" w:rsidR="00386877" w:rsidRDefault="00386877" w:rsidP="00386877">
      <w:pPr>
        <w:pStyle w:val="P-Regular"/>
      </w:pPr>
      <w:r>
        <w:t xml:space="preserve">Assets are organized into main categories that include </w:t>
      </w:r>
      <w:r w:rsidRPr="00526AA5">
        <w:rPr>
          <w:rStyle w:val="P-Bold"/>
        </w:rPr>
        <w:t>Animated</w:t>
      </w:r>
      <w:r>
        <w:t xml:space="preserve">, </w:t>
      </w:r>
      <w:r w:rsidRPr="00526AA5">
        <w:rPr>
          <w:rStyle w:val="P-Bold"/>
        </w:rPr>
        <w:t>Static</w:t>
      </w:r>
      <w:r>
        <w:t xml:space="preserve">, and </w:t>
      </w:r>
      <w:r w:rsidRPr="00526AA5">
        <w:rPr>
          <w:rStyle w:val="P-Bold"/>
        </w:rPr>
        <w:t>Sound clips</w:t>
      </w:r>
      <w:r>
        <w:t>:</w:t>
      </w:r>
    </w:p>
    <w:p w14:paraId="657E539D" w14:textId="77777777" w:rsidR="00386877" w:rsidRDefault="00386877" w:rsidP="00386877">
      <w:pPr>
        <w:pStyle w:val="IMG-Caption"/>
      </w:pPr>
      <w:r>
        <w:rPr>
          <w:noProof/>
        </w:rPr>
        <w:drawing>
          <wp:inline distT="0" distB="0" distL="0" distR="0" wp14:anchorId="13F38921" wp14:editId="1BCBE5CF">
            <wp:extent cx="2092522" cy="2874645"/>
            <wp:effectExtent l="0" t="0" r="3175" b="0"/>
            <wp:docPr id="103" name="image37.jp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jpg" descr="Graphical user interface, application&#10;&#10;Description automatically generated"/>
                    <pic:cNvPicPr preferRelativeResize="0"/>
                  </pic:nvPicPr>
                  <pic:blipFill>
                    <a:blip r:embed="rId23"/>
                    <a:srcRect/>
                    <a:stretch>
                      <a:fillRect/>
                    </a:stretch>
                  </pic:blipFill>
                  <pic:spPr>
                    <a:xfrm>
                      <a:off x="0" y="0"/>
                      <a:ext cx="2108325" cy="2896355"/>
                    </a:xfrm>
                    <a:prstGeom prst="rect">
                      <a:avLst/>
                    </a:prstGeom>
                    <a:ln/>
                  </pic:spPr>
                </pic:pic>
              </a:graphicData>
            </a:graphic>
          </wp:inline>
        </w:drawing>
      </w:r>
    </w:p>
    <w:p w14:paraId="3A5A89AC" w14:textId="3972CBDC" w:rsidR="00386877" w:rsidRDefault="00386877" w:rsidP="00386877">
      <w:pPr>
        <w:pStyle w:val="IMG-Caption"/>
      </w:pPr>
      <w:r>
        <w:t>Figure 4.1</w:t>
      </w:r>
      <w:r w:rsidR="004B492B">
        <w:t>6</w:t>
      </w:r>
      <w:r>
        <w:t xml:space="preserve"> – The Assets panel</w:t>
      </w:r>
    </w:p>
    <w:p w14:paraId="6451A20F" w14:textId="3BFC8D6E" w:rsidR="00386877" w:rsidRDefault="00386877" w:rsidP="00460BBC">
      <w:pPr>
        <w:pStyle w:val="P-Regular"/>
      </w:pPr>
      <w:r>
        <w:t>You can search</w:t>
      </w:r>
      <w:r>
        <w:fldChar w:fldCharType="begin"/>
      </w:r>
      <w:r>
        <w:instrText xml:space="preserve"> XE "Assets panel" </w:instrText>
      </w:r>
      <w:r>
        <w:fldChar w:fldCharType="end"/>
      </w:r>
      <w:r>
        <w:t xml:space="preserve"> the</w:t>
      </w:r>
      <w:r>
        <w:fldChar w:fldCharType="begin"/>
      </w:r>
      <w:r>
        <w:instrText xml:space="preserve"> XE "Adobe Animate, features:Assets panel" </w:instrText>
      </w:r>
      <w:r>
        <w:fldChar w:fldCharType="end"/>
      </w:r>
      <w:r>
        <w:t xml:space="preserve"> panel for keywords and tags or expand </w:t>
      </w:r>
      <w:proofErr w:type="gramStart"/>
      <w:r>
        <w:t>a number of</w:t>
      </w:r>
      <w:proofErr w:type="gramEnd"/>
      <w:r>
        <w:t xml:space="preserve"> subcategories to find what you need. </w:t>
      </w:r>
    </w:p>
    <w:p w14:paraId="430DD665" w14:textId="20C2D9C6" w:rsidR="0097545E" w:rsidRDefault="0097545E" w:rsidP="00460BBC">
      <w:pPr>
        <w:pStyle w:val="P-Regular"/>
      </w:pPr>
      <w:r>
        <w:t xml:space="preserve">Upon the initial installation, </w:t>
      </w:r>
      <w:proofErr w:type="gramStart"/>
      <w:r>
        <w:t>Animate</w:t>
      </w:r>
      <w:proofErr w:type="gramEnd"/>
      <w:r>
        <w:t xml:space="preserve"> includes a small number of default assets within the Assets panel. Adobe makes additional assets available through a download mechanism available at the bottom of the panel. It appears as a small cloud with a downward-facing arrow. If additional assets are available for download, this icon </w:t>
      </w:r>
      <w:r>
        <w:lastRenderedPageBreak/>
        <w:t xml:space="preserve">becomes brightly </w:t>
      </w:r>
      <w:proofErr w:type="gramStart"/>
      <w:r>
        <w:t>colored</w:t>
      </w:r>
      <w:proofErr w:type="gramEnd"/>
      <w:r>
        <w:t xml:space="preserve"> and you can then click upon it to download additional assets from Adobe’s servers. </w:t>
      </w:r>
    </w:p>
    <w:p w14:paraId="65D46045" w14:textId="77777777" w:rsidR="00671A21" w:rsidRDefault="00671A21" w:rsidP="00671A21">
      <w:pPr>
        <w:pStyle w:val="P-CalloutHeading"/>
      </w:pPr>
      <w:r>
        <w:t xml:space="preserve">Note </w:t>
      </w:r>
    </w:p>
    <w:p w14:paraId="7648E70A" w14:textId="4363DA0E" w:rsidR="00671A21" w:rsidRDefault="00671A21" w:rsidP="004B3D3F">
      <w:pPr>
        <w:pStyle w:val="P-Callout"/>
      </w:pPr>
      <w:r>
        <w:t xml:space="preserve">You might expect an Animate authoring file to hold </w:t>
      </w:r>
      <w:proofErr w:type="gramStart"/>
      <w:r>
        <w:t xml:space="preserve">the </w:t>
      </w:r>
      <w:r w:rsidRPr="00C0596F">
        <w:rPr>
          <w:rStyle w:val="P-Code"/>
        </w:rPr>
        <w:t>.ana</w:t>
      </w:r>
      <w:proofErr w:type="gramEnd"/>
      <w:r>
        <w:t xml:space="preserve"> extension but the extension for an authoring file is actually </w:t>
      </w:r>
      <w:r w:rsidRPr="00C0596F">
        <w:rPr>
          <w:rStyle w:val="P-Code"/>
        </w:rPr>
        <w:t>.</w:t>
      </w:r>
      <w:proofErr w:type="spellStart"/>
      <w:r w:rsidRPr="00C0596F">
        <w:rPr>
          <w:rStyle w:val="P-Code"/>
        </w:rPr>
        <w:t>fla</w:t>
      </w:r>
      <w:proofErr w:type="spellEnd"/>
      <w:r>
        <w:t>! The reason for this is due to Animate formerly being known as Flash Professional.</w:t>
      </w:r>
    </w:p>
    <w:p w14:paraId="000000D7" w14:textId="57D93875" w:rsidR="001A2B61" w:rsidRDefault="006F0838" w:rsidP="00460BBC">
      <w:pPr>
        <w:pStyle w:val="P-Regular"/>
      </w:pPr>
      <w:r>
        <w:t xml:space="preserve">The most direct way of exporting </w:t>
      </w:r>
      <w:r w:rsidRPr="00460BBC">
        <w:rPr>
          <w:rStyle w:val="P-Keyword"/>
        </w:rPr>
        <w:t>Animate Asset</w:t>
      </w:r>
      <w:r>
        <w:t xml:space="preserve"> files is from the </w:t>
      </w:r>
      <w:proofErr w:type="gramStart"/>
      <w:r w:rsidRPr="00460BBC">
        <w:rPr>
          <w:rStyle w:val="P-Bold"/>
        </w:rPr>
        <w:t>Library</w:t>
      </w:r>
      <w:proofErr w:type="gramEnd"/>
      <w:r w:rsidRPr="002A3877">
        <w:t xml:space="preserve"> panel</w:t>
      </w:r>
      <w:r>
        <w:t>:</w:t>
      </w:r>
    </w:p>
    <w:p w14:paraId="000000D8" w14:textId="77777777" w:rsidR="001A2B61" w:rsidRDefault="006F0838" w:rsidP="00460BBC">
      <w:pPr>
        <w:pStyle w:val="IMG-Caption"/>
      </w:pPr>
      <w:r>
        <w:rPr>
          <w:noProof/>
        </w:rPr>
        <w:drawing>
          <wp:inline distT="0" distB="0" distL="0" distR="0" wp14:anchorId="62B1C264" wp14:editId="587B5B8E">
            <wp:extent cx="2845908" cy="3308141"/>
            <wp:effectExtent l="0" t="0" r="0" b="0"/>
            <wp:docPr id="37" name="image7.jp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jpg" descr="Graphical user interface, application&#10;&#10;Description automatically generated"/>
                    <pic:cNvPicPr preferRelativeResize="0"/>
                  </pic:nvPicPr>
                  <pic:blipFill>
                    <a:blip r:embed="rId24"/>
                    <a:srcRect/>
                    <a:stretch>
                      <a:fillRect/>
                    </a:stretch>
                  </pic:blipFill>
                  <pic:spPr>
                    <a:xfrm>
                      <a:off x="0" y="0"/>
                      <a:ext cx="2845908" cy="3308141"/>
                    </a:xfrm>
                    <a:prstGeom prst="rect">
                      <a:avLst/>
                    </a:prstGeom>
                    <a:ln/>
                  </pic:spPr>
                </pic:pic>
              </a:graphicData>
            </a:graphic>
          </wp:inline>
        </w:drawing>
      </w:r>
    </w:p>
    <w:p w14:paraId="000000D9" w14:textId="56C9014E" w:rsidR="001A2B61" w:rsidRDefault="006F0838" w:rsidP="00460BBC">
      <w:pPr>
        <w:pStyle w:val="IMG-Caption"/>
      </w:pPr>
      <w:r>
        <w:t>Fig</w:t>
      </w:r>
      <w:r w:rsidR="004D786B">
        <w:t>ure</w:t>
      </w:r>
      <w:r>
        <w:t xml:space="preserve"> 4.1</w:t>
      </w:r>
      <w:r w:rsidR="005879C6">
        <w:t>7</w:t>
      </w:r>
      <w:r>
        <w:t xml:space="preserve"> – Sharing a </w:t>
      </w:r>
      <w:r w:rsidR="004D786B">
        <w:t>s</w:t>
      </w:r>
      <w:r>
        <w:t xml:space="preserve">ingle </w:t>
      </w:r>
      <w:r w:rsidR="004D786B">
        <w:t>a</w:t>
      </w:r>
      <w:r>
        <w:t>sset</w:t>
      </w:r>
    </w:p>
    <w:p w14:paraId="000000DA" w14:textId="21C75C99" w:rsidR="001A2B61" w:rsidRDefault="006F0838" w:rsidP="00460BBC">
      <w:pPr>
        <w:pStyle w:val="P-Regular"/>
      </w:pPr>
      <w:r>
        <w:t xml:space="preserve">If you right-click on a symbol in the </w:t>
      </w:r>
      <w:r w:rsidRPr="00460BBC">
        <w:rPr>
          <w:rStyle w:val="P-Bold"/>
        </w:rPr>
        <w:t>Library</w:t>
      </w:r>
      <w:r w:rsidRPr="002A3877">
        <w:t xml:space="preserve"> panel</w:t>
      </w:r>
      <w:r>
        <w:t xml:space="preserve">, you are given two menu options regarding </w:t>
      </w:r>
      <w:r w:rsidRPr="00460BBC">
        <w:rPr>
          <w:rStyle w:val="P-Keyword"/>
        </w:rPr>
        <w:t>Animate Asset</w:t>
      </w:r>
      <w:r>
        <w:t xml:space="preserve"> files. Choosing </w:t>
      </w:r>
      <w:r w:rsidRPr="00460BBC">
        <w:rPr>
          <w:rStyle w:val="P-Bold"/>
        </w:rPr>
        <w:t>Export Asset…</w:t>
      </w:r>
      <w:r>
        <w:t xml:space="preserve"> will create a </w:t>
      </w:r>
      <w:r w:rsidRPr="00460BBC">
        <w:rPr>
          <w:rStyle w:val="P-Code"/>
        </w:rPr>
        <w:t>.ana</w:t>
      </w:r>
      <w:r>
        <w:t xml:space="preserve"> file on your filesystem. Selecting </w:t>
      </w:r>
      <w:r w:rsidRPr="00460BBC">
        <w:rPr>
          <w:rStyle w:val="P-Bold"/>
        </w:rPr>
        <w:t>Save As Asset…</w:t>
      </w:r>
      <w:r>
        <w:t xml:space="preserve"> will not produce a </w:t>
      </w:r>
      <w:r w:rsidRPr="00460BBC">
        <w:rPr>
          <w:rStyle w:val="P-Code"/>
        </w:rPr>
        <w:t>.ana</w:t>
      </w:r>
      <w:r>
        <w:t xml:space="preserve"> file but rather add the asset directly into your </w:t>
      </w:r>
      <w:r w:rsidRPr="00460BBC">
        <w:rPr>
          <w:rStyle w:val="P-Bold"/>
        </w:rPr>
        <w:t>Assets</w:t>
      </w:r>
      <w:r w:rsidRPr="002A3877">
        <w:t xml:space="preserve"> panel</w:t>
      </w:r>
      <w:r>
        <w:t xml:space="preserve"> without an intermediary import process. </w:t>
      </w:r>
    </w:p>
    <w:p w14:paraId="000000DB" w14:textId="561223AF" w:rsidR="001A2B61" w:rsidRDefault="006F0838" w:rsidP="00460BBC">
      <w:pPr>
        <w:pStyle w:val="P-Regular"/>
      </w:pPr>
      <w:r>
        <w:lastRenderedPageBreak/>
        <w:t xml:space="preserve">Another mechanism for exporting assets can be found in the </w:t>
      </w:r>
      <w:r w:rsidR="00D811C2">
        <w:fldChar w:fldCharType="begin"/>
      </w:r>
      <w:r w:rsidR="00D811C2">
        <w:instrText xml:space="preserve"> XE "Animate Asset </w:instrText>
      </w:r>
      <w:r w:rsidR="00AC5E9F">
        <w:instrText>p</w:instrText>
      </w:r>
      <w:r w:rsidR="00D811C2">
        <w:instrText xml:space="preserve">ackages:content, sharing as" </w:instrText>
      </w:r>
      <w:r w:rsidR="00D811C2">
        <w:fldChar w:fldCharType="end"/>
      </w:r>
      <w:r>
        <w:t xml:space="preserve">application menu by choosing </w:t>
      </w:r>
      <w:r w:rsidRPr="002A3877">
        <w:rPr>
          <w:rStyle w:val="P-Bold"/>
        </w:rPr>
        <w:t xml:space="preserve">File | Export  |  Export Scene as </w:t>
      </w:r>
      <w:r w:rsidR="004D786B" w:rsidRPr="002A3877">
        <w:rPr>
          <w:rStyle w:val="P-Bold"/>
        </w:rPr>
        <w:t>a</w:t>
      </w:r>
      <w:r w:rsidRPr="002A3877">
        <w:rPr>
          <w:rStyle w:val="P-Bold"/>
        </w:rPr>
        <w:t>sset</w:t>
      </w:r>
      <w:r w:rsidR="004D786B">
        <w:t xml:space="preserve">, </w:t>
      </w:r>
      <w:r>
        <w:t xml:space="preserve">as shown in the following </w:t>
      </w:r>
      <w:r w:rsidR="004D786B">
        <w:t>screenshot</w:t>
      </w:r>
      <w:r>
        <w:t>:</w:t>
      </w:r>
    </w:p>
    <w:p w14:paraId="000000DC" w14:textId="77777777" w:rsidR="001A2B61" w:rsidRDefault="006F0838" w:rsidP="00460BBC">
      <w:pPr>
        <w:pStyle w:val="IMG-Caption"/>
      </w:pPr>
      <w:r>
        <w:rPr>
          <w:noProof/>
        </w:rPr>
        <w:drawing>
          <wp:inline distT="0" distB="0" distL="0" distR="0" wp14:anchorId="0F743FA4" wp14:editId="79BA1D03">
            <wp:extent cx="3612726" cy="1318405"/>
            <wp:effectExtent l="0" t="0" r="0" b="0"/>
            <wp:docPr id="38" name="image1.jp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Graphical user interface&#10;&#10;Description automatically generated"/>
                    <pic:cNvPicPr preferRelativeResize="0"/>
                  </pic:nvPicPr>
                  <pic:blipFill>
                    <a:blip r:embed="rId25"/>
                    <a:srcRect/>
                    <a:stretch>
                      <a:fillRect/>
                    </a:stretch>
                  </pic:blipFill>
                  <pic:spPr>
                    <a:xfrm>
                      <a:off x="0" y="0"/>
                      <a:ext cx="3612726" cy="1318405"/>
                    </a:xfrm>
                    <a:prstGeom prst="rect">
                      <a:avLst/>
                    </a:prstGeom>
                    <a:ln/>
                  </pic:spPr>
                </pic:pic>
              </a:graphicData>
            </a:graphic>
          </wp:inline>
        </w:drawing>
      </w:r>
    </w:p>
    <w:p w14:paraId="000000DD" w14:textId="7843E5AC" w:rsidR="001A2B61" w:rsidRDefault="006F0838" w:rsidP="00460BBC">
      <w:pPr>
        <w:pStyle w:val="IMG-Caption"/>
      </w:pPr>
      <w:r>
        <w:t>Fig</w:t>
      </w:r>
      <w:r w:rsidR="004D786B">
        <w:t>ure</w:t>
      </w:r>
      <w:r>
        <w:t xml:space="preserve"> 4.1</w:t>
      </w:r>
      <w:r w:rsidR="000A2D3F">
        <w:t>8</w:t>
      </w:r>
      <w:r>
        <w:t xml:space="preserve"> – Sharing a </w:t>
      </w:r>
      <w:r w:rsidR="004D786B">
        <w:t>s</w:t>
      </w:r>
      <w:r>
        <w:t xml:space="preserve">cene as an </w:t>
      </w:r>
      <w:r w:rsidR="004D786B">
        <w:t>a</w:t>
      </w:r>
      <w:r>
        <w:t>sset</w:t>
      </w:r>
    </w:p>
    <w:p w14:paraId="000000DE" w14:textId="22E4028B" w:rsidR="001A2B61" w:rsidRDefault="006F0838" w:rsidP="00460BBC">
      <w:pPr>
        <w:pStyle w:val="P-Regular"/>
      </w:pPr>
      <w:r>
        <w:t xml:space="preserve">This option allows you to export a full scene from the main </w:t>
      </w:r>
      <w:r w:rsidR="004D786B" w:rsidRPr="002A3877">
        <w:t>t</w:t>
      </w:r>
      <w:r w:rsidRPr="002A3877">
        <w:t>imeline</w:t>
      </w:r>
      <w:r>
        <w:t xml:space="preserve"> as a single </w:t>
      </w:r>
      <w:r w:rsidRPr="002A3877">
        <w:t xml:space="preserve">Animate </w:t>
      </w:r>
      <w:r w:rsidR="004D786B" w:rsidRPr="002A3877">
        <w:t>a</w:t>
      </w:r>
      <w:r w:rsidRPr="002A3877">
        <w:t>sset</w:t>
      </w:r>
      <w:r>
        <w:t xml:space="preserve">. This method produces the exact same type of assets as the </w:t>
      </w:r>
      <w:r w:rsidR="004D786B">
        <w:t>l</w:t>
      </w:r>
      <w:r w:rsidRPr="002A3877">
        <w:t>ibrary</w:t>
      </w:r>
      <w:r>
        <w:t xml:space="preserve"> method since the main </w:t>
      </w:r>
      <w:r w:rsidR="004D786B">
        <w:t>t</w:t>
      </w:r>
      <w:r w:rsidRPr="002A3877">
        <w:t>imeline</w:t>
      </w:r>
      <w:r>
        <w:t xml:space="preserve"> is basically</w:t>
      </w:r>
      <w:r w:rsidR="00AC5E9F">
        <w:fldChar w:fldCharType="begin"/>
      </w:r>
      <w:r w:rsidR="00AC5E9F">
        <w:instrText xml:space="preserve"> XE "movie clip symbol" </w:instrText>
      </w:r>
      <w:r w:rsidR="00AC5E9F">
        <w:fldChar w:fldCharType="end"/>
      </w:r>
      <w:r>
        <w:t xml:space="preserve"> a giant </w:t>
      </w:r>
      <w:r w:rsidR="00044CD3">
        <w:rPr>
          <w:rStyle w:val="P-Keyword"/>
        </w:rPr>
        <w:t>M</w:t>
      </w:r>
      <w:r w:rsidRPr="00460BBC">
        <w:rPr>
          <w:rStyle w:val="P-Keyword"/>
        </w:rPr>
        <w:t>ovie</w:t>
      </w:r>
      <w:r w:rsidR="004D786B">
        <w:rPr>
          <w:rStyle w:val="P-Keyword"/>
        </w:rPr>
        <w:t xml:space="preserve"> </w:t>
      </w:r>
      <w:r w:rsidR="00044CD3">
        <w:rPr>
          <w:rStyle w:val="P-Keyword"/>
        </w:rPr>
        <w:t>C</w:t>
      </w:r>
      <w:r w:rsidRPr="00460BBC">
        <w:rPr>
          <w:rStyle w:val="P-Keyword"/>
        </w:rPr>
        <w:t>lip</w:t>
      </w:r>
      <w:r>
        <w:t xml:space="preserve"> symbol anyway – it is only accessed differently.</w:t>
      </w:r>
    </w:p>
    <w:p w14:paraId="000000DF" w14:textId="1CA6CB0D" w:rsidR="001A2B61" w:rsidRDefault="006F0838" w:rsidP="00460BBC">
      <w:pPr>
        <w:pStyle w:val="P-Regular"/>
      </w:pPr>
      <w:r>
        <w:t xml:space="preserve">When choosing to export an </w:t>
      </w:r>
      <w:r w:rsidRPr="002A3877">
        <w:t xml:space="preserve">Animate </w:t>
      </w:r>
      <w:r w:rsidR="004D786B" w:rsidRPr="002A3877">
        <w:t>a</w:t>
      </w:r>
      <w:r w:rsidRPr="002A3877">
        <w:t>sset</w:t>
      </w:r>
      <w:r>
        <w:t xml:space="preserve"> file from either the Library panel or through the </w:t>
      </w:r>
      <w:r w:rsidRPr="00460BBC">
        <w:rPr>
          <w:rStyle w:val="P-Bold"/>
        </w:rPr>
        <w:t>File</w:t>
      </w:r>
      <w:r w:rsidRPr="002A3877">
        <w:t xml:space="preserve"> | </w:t>
      </w:r>
      <w:r w:rsidRPr="00460BBC">
        <w:rPr>
          <w:rStyle w:val="P-Bold"/>
        </w:rPr>
        <w:t>Export</w:t>
      </w:r>
      <w:r w:rsidRPr="002A3877">
        <w:t xml:space="preserve"> | </w:t>
      </w:r>
      <w:r w:rsidRPr="00460BBC">
        <w:rPr>
          <w:rStyle w:val="P-Bold"/>
        </w:rPr>
        <w:t xml:space="preserve">Export Scene as </w:t>
      </w:r>
      <w:r w:rsidR="004D786B">
        <w:rPr>
          <w:rStyle w:val="P-Bold"/>
        </w:rPr>
        <w:t>a</w:t>
      </w:r>
      <w:r w:rsidRPr="00460BBC">
        <w:rPr>
          <w:rStyle w:val="P-Bold"/>
        </w:rPr>
        <w:t>sset</w:t>
      </w:r>
      <w:r>
        <w:t xml:space="preserve"> menu, you are presented with the </w:t>
      </w:r>
      <w:r w:rsidRPr="00460BBC">
        <w:rPr>
          <w:rStyle w:val="P-Bold"/>
        </w:rPr>
        <w:t>Export Asset</w:t>
      </w:r>
      <w:r>
        <w:t xml:space="preserve"> dialog</w:t>
      </w:r>
      <w:r w:rsidR="004D786B">
        <w:t>,</w:t>
      </w:r>
      <w:r>
        <w:t xml:space="preserve"> as shown in the following </w:t>
      </w:r>
      <w:r w:rsidR="004D786B">
        <w:t>screenshot</w:t>
      </w:r>
      <w:r>
        <w:t>:</w:t>
      </w:r>
    </w:p>
    <w:p w14:paraId="000000E0" w14:textId="77777777" w:rsidR="001A2B61" w:rsidRDefault="006F0838" w:rsidP="00460BBC">
      <w:pPr>
        <w:pStyle w:val="IMG-Caption"/>
      </w:pPr>
      <w:r>
        <w:rPr>
          <w:noProof/>
        </w:rPr>
        <w:drawing>
          <wp:inline distT="0" distB="0" distL="0" distR="0" wp14:anchorId="73F80342" wp14:editId="28FAEC98">
            <wp:extent cx="3031067" cy="1436733"/>
            <wp:effectExtent l="0" t="0" r="4445" b="0"/>
            <wp:docPr id="39" name="image4.jp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Graphical user interface, text, application&#10;&#10;Description automatically generated"/>
                    <pic:cNvPicPr preferRelativeResize="0"/>
                  </pic:nvPicPr>
                  <pic:blipFill>
                    <a:blip r:embed="rId26"/>
                    <a:srcRect/>
                    <a:stretch>
                      <a:fillRect/>
                    </a:stretch>
                  </pic:blipFill>
                  <pic:spPr>
                    <a:xfrm>
                      <a:off x="0" y="0"/>
                      <a:ext cx="3049287" cy="1445369"/>
                    </a:xfrm>
                    <a:prstGeom prst="rect">
                      <a:avLst/>
                    </a:prstGeom>
                    <a:ln/>
                  </pic:spPr>
                </pic:pic>
              </a:graphicData>
            </a:graphic>
          </wp:inline>
        </w:drawing>
      </w:r>
    </w:p>
    <w:p w14:paraId="000000E1" w14:textId="2042632B" w:rsidR="001A2B61" w:rsidRDefault="006F0838" w:rsidP="00460BBC">
      <w:pPr>
        <w:pStyle w:val="IMG-Caption"/>
      </w:pPr>
      <w:r>
        <w:t>Fig</w:t>
      </w:r>
      <w:r w:rsidR="004D786B">
        <w:t>ure</w:t>
      </w:r>
      <w:r>
        <w:t xml:space="preserve"> 4.1</w:t>
      </w:r>
      <w:r w:rsidR="00BC44F2">
        <w:t>9</w:t>
      </w:r>
      <w:r>
        <w:t xml:space="preserve"> – Export Asset </w:t>
      </w:r>
      <w:r w:rsidR="004D786B">
        <w:t>d</w:t>
      </w:r>
      <w:r>
        <w:t xml:space="preserve">ialog </w:t>
      </w:r>
      <w:r w:rsidR="004D786B">
        <w:t>o</w:t>
      </w:r>
      <w:r>
        <w:t>ptions</w:t>
      </w:r>
    </w:p>
    <w:p w14:paraId="000000E2" w14:textId="5793B965" w:rsidR="001A2B61" w:rsidRDefault="006F0838" w:rsidP="00460BBC">
      <w:pPr>
        <w:pStyle w:val="P-Regular"/>
      </w:pPr>
      <w:r>
        <w:t>From here, you can choose from available assets to include in your file, depending on whether these types of assets exist in the selected symbol. A system of checkboxes allows you to include the following:</w:t>
      </w:r>
    </w:p>
    <w:p w14:paraId="000000E3" w14:textId="74258D02" w:rsidR="001A2B61" w:rsidRDefault="006F0838" w:rsidP="00460BBC">
      <w:pPr>
        <w:pStyle w:val="L-Bullets"/>
      </w:pPr>
      <w:r w:rsidRPr="00460BBC">
        <w:rPr>
          <w:rStyle w:val="P-Bold"/>
        </w:rPr>
        <w:t>Objects</w:t>
      </w:r>
      <w:r w:rsidR="004D786B">
        <w:t>:</w:t>
      </w:r>
      <w:r>
        <w:t xml:space="preserve"> Visual assets within your chosen symbol</w:t>
      </w:r>
    </w:p>
    <w:p w14:paraId="000000E4" w14:textId="04551F0F" w:rsidR="001A2B61" w:rsidRDefault="006F0838" w:rsidP="00460BBC">
      <w:pPr>
        <w:pStyle w:val="L-Bullets"/>
      </w:pPr>
      <w:r w:rsidRPr="00460BBC">
        <w:rPr>
          <w:rStyle w:val="P-Bold"/>
        </w:rPr>
        <w:lastRenderedPageBreak/>
        <w:t>Bones</w:t>
      </w:r>
      <w:r w:rsidR="004D786B">
        <w:t>:</w:t>
      </w:r>
      <w:r>
        <w:t xml:space="preserve"> Any IK rigging you’ve designed within the symbol</w:t>
      </w:r>
    </w:p>
    <w:p w14:paraId="000000E5" w14:textId="0739F729" w:rsidR="001A2B61" w:rsidRDefault="006F0838" w:rsidP="00460BBC">
      <w:pPr>
        <w:pStyle w:val="L-Bullets"/>
      </w:pPr>
      <w:r w:rsidRPr="00460BBC">
        <w:rPr>
          <w:rStyle w:val="P-Bold"/>
        </w:rPr>
        <w:t>Motion</w:t>
      </w:r>
      <w:r w:rsidR="004D786B">
        <w:t>:</w:t>
      </w:r>
      <w:r>
        <w:t xml:space="preserve"> Any animation created with your provided assets</w:t>
      </w:r>
    </w:p>
    <w:p w14:paraId="000000E6" w14:textId="4B152A14" w:rsidR="001A2B61" w:rsidRDefault="006F0838" w:rsidP="00460BBC">
      <w:pPr>
        <w:pStyle w:val="L-Bullets"/>
      </w:pPr>
      <w:r w:rsidRPr="00460BBC">
        <w:rPr>
          <w:rStyle w:val="P-Bold"/>
        </w:rPr>
        <w:t>Audio</w:t>
      </w:r>
      <w:r w:rsidR="004D786B">
        <w:t>:</w:t>
      </w:r>
      <w:r>
        <w:t xml:space="preserve"> Sound files </w:t>
      </w:r>
      <w:r w:rsidR="004D786B">
        <w:t xml:space="preserve">that </w:t>
      </w:r>
      <w:r>
        <w:t>have been included in your symbol</w:t>
      </w:r>
    </w:p>
    <w:p w14:paraId="000000E7" w14:textId="08A36432" w:rsidR="001A2B61" w:rsidRDefault="006F0838" w:rsidP="00460BBC">
      <w:pPr>
        <w:pStyle w:val="P-Regular"/>
      </w:pPr>
      <w:r>
        <w:t>You are also provided the</w:t>
      </w:r>
      <w:r w:rsidR="00D811C2">
        <w:fldChar w:fldCharType="begin"/>
      </w:r>
      <w:r w:rsidR="00D811C2">
        <w:instrText xml:space="preserve"> XE "Animate Asset </w:instrText>
      </w:r>
      <w:r w:rsidR="00500BBA">
        <w:instrText>p</w:instrText>
      </w:r>
      <w:r w:rsidR="00D811C2">
        <w:instrText xml:space="preserve">ackages:content, sharing as" </w:instrText>
      </w:r>
      <w:r w:rsidR="00D811C2">
        <w:fldChar w:fldCharType="end"/>
      </w:r>
      <w:r>
        <w:t xml:space="preserve"> opportunity to tag the asset with keywords</w:t>
      </w:r>
      <w:r w:rsidR="004D786B">
        <w:t>,</w:t>
      </w:r>
      <w:r>
        <w:t xml:space="preserve"> which can then be searched through when using the Assets </w:t>
      </w:r>
      <w:r w:rsidR="00D811C2">
        <w:fldChar w:fldCharType="begin"/>
      </w:r>
      <w:r w:rsidR="00D811C2">
        <w:instrText xml:space="preserve"> XE "content:sharing, as Animate Asset </w:instrText>
      </w:r>
      <w:r w:rsidR="00500BBA">
        <w:instrText>p</w:instrText>
      </w:r>
      <w:r w:rsidR="00D811C2">
        <w:instrText xml:space="preserve">ackages" </w:instrText>
      </w:r>
      <w:r w:rsidR="00D811C2">
        <w:fldChar w:fldCharType="end"/>
      </w:r>
      <w:r>
        <w:t xml:space="preserve">panel. </w:t>
      </w:r>
    </w:p>
    <w:p w14:paraId="000000E8" w14:textId="2AAFF515" w:rsidR="001A2B61" w:rsidRDefault="006F0838" w:rsidP="00460BBC">
      <w:pPr>
        <w:pStyle w:val="P-Regular"/>
      </w:pPr>
      <w:r>
        <w:t xml:space="preserve">Once you click </w:t>
      </w:r>
      <w:r w:rsidRPr="00460BBC">
        <w:rPr>
          <w:rStyle w:val="P-Bold"/>
        </w:rPr>
        <w:t>Export</w:t>
      </w:r>
      <w:r>
        <w:t xml:space="preserve">, your assets will be bundled into a </w:t>
      </w:r>
      <w:r w:rsidRPr="00460BBC">
        <w:rPr>
          <w:rStyle w:val="P-Code"/>
        </w:rPr>
        <w:t>.ana</w:t>
      </w:r>
      <w:r>
        <w:t xml:space="preserve"> file on your local machine</w:t>
      </w:r>
      <w:r w:rsidR="004D786B">
        <w:t xml:space="preserve">, </w:t>
      </w:r>
      <w:r>
        <w:t>ready to be imported or distributed</w:t>
      </w:r>
      <w:r w:rsidR="004D786B">
        <w:t>:</w:t>
      </w:r>
    </w:p>
    <w:p w14:paraId="000000E9" w14:textId="77777777" w:rsidR="001A2B61" w:rsidRDefault="006F0838" w:rsidP="00460BBC">
      <w:pPr>
        <w:pStyle w:val="IMG-Caption"/>
      </w:pPr>
      <w:r>
        <w:rPr>
          <w:noProof/>
        </w:rPr>
        <w:drawing>
          <wp:inline distT="0" distB="0" distL="0" distR="0" wp14:anchorId="3B567AAB" wp14:editId="7FACC3CA">
            <wp:extent cx="1176545" cy="1067788"/>
            <wp:effectExtent l="0" t="0" r="0" b="0"/>
            <wp:docPr id="40" name="image2.jp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close up of a sign&#10;&#10;Description automatically generated"/>
                    <pic:cNvPicPr preferRelativeResize="0"/>
                  </pic:nvPicPr>
                  <pic:blipFill>
                    <a:blip r:embed="rId27"/>
                    <a:srcRect/>
                    <a:stretch>
                      <a:fillRect/>
                    </a:stretch>
                  </pic:blipFill>
                  <pic:spPr>
                    <a:xfrm>
                      <a:off x="0" y="0"/>
                      <a:ext cx="1176545" cy="1067788"/>
                    </a:xfrm>
                    <a:prstGeom prst="rect">
                      <a:avLst/>
                    </a:prstGeom>
                    <a:ln/>
                  </pic:spPr>
                </pic:pic>
              </a:graphicData>
            </a:graphic>
          </wp:inline>
        </w:drawing>
      </w:r>
    </w:p>
    <w:p w14:paraId="000000EA" w14:textId="7C4CD749" w:rsidR="001A2B61" w:rsidRDefault="006F0838" w:rsidP="00460BBC">
      <w:pPr>
        <w:pStyle w:val="IMG-Caption"/>
      </w:pPr>
      <w:r>
        <w:t>Fig</w:t>
      </w:r>
      <w:r w:rsidR="004D786B">
        <w:t>ure</w:t>
      </w:r>
      <w:r>
        <w:t xml:space="preserve"> 4.</w:t>
      </w:r>
      <w:r w:rsidR="00A93AF8">
        <w:t>20</w:t>
      </w:r>
      <w:r>
        <w:t xml:space="preserve"> – Animate </w:t>
      </w:r>
      <w:r w:rsidR="00A93AF8">
        <w:t>A</w:t>
      </w:r>
      <w:r>
        <w:t xml:space="preserve">sset </w:t>
      </w:r>
      <w:r w:rsidR="004D786B">
        <w:t>f</w:t>
      </w:r>
      <w:r>
        <w:t>ile</w:t>
      </w:r>
    </w:p>
    <w:p w14:paraId="000000EB" w14:textId="484C7E87" w:rsidR="001A2B61" w:rsidRDefault="006F0838" w:rsidP="00460BBC">
      <w:pPr>
        <w:pStyle w:val="P-Regular"/>
      </w:pPr>
      <w:r>
        <w:t xml:space="preserve">There are a handful of uses for these </w:t>
      </w:r>
      <w:r w:rsidRPr="002A3877">
        <w:t xml:space="preserve">Animate </w:t>
      </w:r>
      <w:r w:rsidR="004D786B">
        <w:t>a</w:t>
      </w:r>
      <w:r w:rsidRPr="002A3877">
        <w:t>sset</w:t>
      </w:r>
      <w:r>
        <w:t xml:space="preserve"> files. They can be preserved as a backup, distributed to other members of your team or even strangers on the internet, or can be immediately imported back into Animate for use through the </w:t>
      </w:r>
      <w:r w:rsidRPr="002A3877">
        <w:t>Assets panel</w:t>
      </w:r>
      <w:r w:rsidR="004D786B">
        <w:t>:</w:t>
      </w:r>
    </w:p>
    <w:p w14:paraId="000000EC" w14:textId="77777777" w:rsidR="001A2B61" w:rsidRDefault="006F0838" w:rsidP="00460BBC">
      <w:pPr>
        <w:pStyle w:val="L-Numbers"/>
      </w:pPr>
      <w:r>
        <w:t xml:space="preserve">To perform an import using a generated </w:t>
      </w:r>
      <w:r w:rsidRPr="00460BBC">
        <w:rPr>
          <w:rStyle w:val="P-Code"/>
        </w:rPr>
        <w:t>.ana</w:t>
      </w:r>
      <w:r>
        <w:t xml:space="preserve"> file, open the </w:t>
      </w:r>
      <w:r w:rsidRPr="00460BBC">
        <w:rPr>
          <w:rStyle w:val="P-Bold"/>
        </w:rPr>
        <w:t>Assets</w:t>
      </w:r>
      <w:r w:rsidRPr="002A3877">
        <w:t xml:space="preserve"> panel</w:t>
      </w:r>
      <w:r>
        <w:t xml:space="preserve">. If it isn’t already open, you can access it from the application menu by choosing </w:t>
      </w:r>
      <w:r w:rsidRPr="00460BBC">
        <w:rPr>
          <w:rStyle w:val="P-Bold"/>
        </w:rPr>
        <w:t>Window</w:t>
      </w:r>
      <w:r w:rsidRPr="002A3877">
        <w:t xml:space="preserve"> |</w:t>
      </w:r>
      <w:r w:rsidRPr="004B3D3F">
        <w:t xml:space="preserve"> </w:t>
      </w:r>
      <w:r w:rsidRPr="00460BBC">
        <w:rPr>
          <w:rStyle w:val="P-Bold"/>
        </w:rPr>
        <w:t>Assets</w:t>
      </w:r>
      <w:r>
        <w:t xml:space="preserve">. </w:t>
      </w:r>
    </w:p>
    <w:p w14:paraId="000000ED" w14:textId="399ED5B6" w:rsidR="001A2B61" w:rsidRDefault="006F0838" w:rsidP="00460BBC">
      <w:pPr>
        <w:pStyle w:val="L-Numbers"/>
      </w:pPr>
      <w:r>
        <w:t xml:space="preserve">With the </w:t>
      </w:r>
      <w:r w:rsidRPr="00460BBC">
        <w:rPr>
          <w:rStyle w:val="P-Bold"/>
        </w:rPr>
        <w:t>Assets</w:t>
      </w:r>
      <w:r w:rsidRPr="002A3877">
        <w:t xml:space="preserve"> panel</w:t>
      </w:r>
      <w:r>
        <w:t xml:space="preserve"> open, look to the bottom left within the panel and click the </w:t>
      </w:r>
      <w:r w:rsidRPr="00460BBC">
        <w:rPr>
          <w:rStyle w:val="P-Bold"/>
        </w:rPr>
        <w:t>Import Assets</w:t>
      </w:r>
      <w:r>
        <w:t xml:space="preserve"> button (looks like a big plus sign). Alternatively, open the panel options menu </w:t>
      </w:r>
      <w:r w:rsidR="004D786B">
        <w:t xml:space="preserve">at </w:t>
      </w:r>
      <w:r>
        <w:t xml:space="preserve">the upper right and choose </w:t>
      </w:r>
      <w:r w:rsidRPr="00460BBC">
        <w:rPr>
          <w:rStyle w:val="P-Bold"/>
        </w:rPr>
        <w:t>Import</w:t>
      </w:r>
      <w:r>
        <w:t xml:space="preserve"> from the choices that appear. </w:t>
      </w:r>
    </w:p>
    <w:p w14:paraId="000000EE" w14:textId="77777777" w:rsidR="001A2B61" w:rsidRDefault="006F0838" w:rsidP="00F653E3">
      <w:pPr>
        <w:pStyle w:val="L-Regular"/>
      </w:pPr>
      <w:r>
        <w:t xml:space="preserve">You will then be taken to a file browser to locate your </w:t>
      </w:r>
      <w:r w:rsidRPr="00460BBC">
        <w:rPr>
          <w:rStyle w:val="P-Code"/>
        </w:rPr>
        <w:t>.ana</w:t>
      </w:r>
      <w:r>
        <w:t xml:space="preserve"> file. </w:t>
      </w:r>
    </w:p>
    <w:p w14:paraId="000000EF" w14:textId="77777777" w:rsidR="001A2B61" w:rsidRDefault="006F0838" w:rsidP="00460BBC">
      <w:pPr>
        <w:pStyle w:val="L-Numbers"/>
      </w:pPr>
      <w:r>
        <w:t xml:space="preserve">Select the file to include and click </w:t>
      </w:r>
      <w:r w:rsidRPr="00460BBC">
        <w:rPr>
          <w:rStyle w:val="P-Bold"/>
        </w:rPr>
        <w:t>Open</w:t>
      </w:r>
      <w:r>
        <w:t xml:space="preserve"> to complete the import process.</w:t>
      </w:r>
    </w:p>
    <w:p w14:paraId="000000F0" w14:textId="36B602AE" w:rsidR="001A2B61" w:rsidRDefault="006F0838" w:rsidP="00460BBC">
      <w:pPr>
        <w:pStyle w:val="P-Regular"/>
      </w:pPr>
      <w:r>
        <w:t xml:space="preserve">Once the </w:t>
      </w:r>
      <w:r w:rsidRPr="00460BBC">
        <w:rPr>
          <w:rStyle w:val="P-Code"/>
        </w:rPr>
        <w:t>.ana</w:t>
      </w:r>
      <w:r>
        <w:t xml:space="preserve"> file has been</w:t>
      </w:r>
      <w:r w:rsidR="00D811C2">
        <w:fldChar w:fldCharType="begin"/>
      </w:r>
      <w:r w:rsidR="00D811C2">
        <w:instrText xml:space="preserve"> XE "Animate Asset </w:instrText>
      </w:r>
      <w:r w:rsidR="00500BBA">
        <w:instrText>p</w:instrText>
      </w:r>
      <w:r w:rsidR="00D811C2">
        <w:instrText xml:space="preserve">ackages:content, sharing as" </w:instrText>
      </w:r>
      <w:r w:rsidR="00D811C2">
        <w:fldChar w:fldCharType="end"/>
      </w:r>
      <w:r>
        <w:t xml:space="preserve"> imported, you can locate it</w:t>
      </w:r>
      <w:r w:rsidR="00D811C2">
        <w:fldChar w:fldCharType="begin"/>
      </w:r>
      <w:r w:rsidR="00D811C2">
        <w:instrText xml:space="preserve"> XE "content:sharing, as Animate Asset </w:instrText>
      </w:r>
      <w:r w:rsidR="00500BBA">
        <w:instrText>p</w:instrText>
      </w:r>
      <w:r w:rsidR="00D811C2">
        <w:instrText xml:space="preserve">ackages" </w:instrText>
      </w:r>
      <w:r w:rsidR="00D811C2">
        <w:fldChar w:fldCharType="end"/>
      </w:r>
      <w:r>
        <w:t xml:space="preserve"> with the </w:t>
      </w:r>
      <w:r w:rsidRPr="00460BBC">
        <w:rPr>
          <w:rStyle w:val="P-Bold"/>
        </w:rPr>
        <w:t>Custom</w:t>
      </w:r>
      <w:r>
        <w:t xml:space="preserve"> tab of the </w:t>
      </w:r>
      <w:r w:rsidRPr="00460BBC">
        <w:rPr>
          <w:rStyle w:val="P-Bold"/>
        </w:rPr>
        <w:t>Assets</w:t>
      </w:r>
      <w:r w:rsidRPr="002A3877">
        <w:t xml:space="preserve"> panel</w:t>
      </w:r>
      <w:r>
        <w:t>:</w:t>
      </w:r>
    </w:p>
    <w:p w14:paraId="000000F1" w14:textId="77777777" w:rsidR="001A2B61" w:rsidRDefault="006F0838" w:rsidP="00460BBC">
      <w:pPr>
        <w:pStyle w:val="IMG-Caption"/>
      </w:pPr>
      <w:r>
        <w:rPr>
          <w:noProof/>
        </w:rPr>
        <w:lastRenderedPageBreak/>
        <w:drawing>
          <wp:inline distT="0" distB="0" distL="0" distR="0" wp14:anchorId="21E01C23" wp14:editId="3B0F7B23">
            <wp:extent cx="2311400" cy="2643757"/>
            <wp:effectExtent l="0" t="0" r="0" b="0"/>
            <wp:docPr id="41" name="image17.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jpg" descr="A screenshot of a cell phone&#10;&#10;Description automatically generated"/>
                    <pic:cNvPicPr preferRelativeResize="0"/>
                  </pic:nvPicPr>
                  <pic:blipFill>
                    <a:blip r:embed="rId28"/>
                    <a:srcRect/>
                    <a:stretch>
                      <a:fillRect/>
                    </a:stretch>
                  </pic:blipFill>
                  <pic:spPr>
                    <a:xfrm>
                      <a:off x="0" y="0"/>
                      <a:ext cx="2319069" cy="2652529"/>
                    </a:xfrm>
                    <a:prstGeom prst="rect">
                      <a:avLst/>
                    </a:prstGeom>
                    <a:ln/>
                  </pic:spPr>
                </pic:pic>
              </a:graphicData>
            </a:graphic>
          </wp:inline>
        </w:drawing>
      </w:r>
    </w:p>
    <w:p w14:paraId="000000F2" w14:textId="2AEC0A86" w:rsidR="001A2B61" w:rsidRDefault="006F0838" w:rsidP="00460BBC">
      <w:pPr>
        <w:pStyle w:val="IMG-Caption"/>
      </w:pPr>
      <w:r>
        <w:t>Fig</w:t>
      </w:r>
      <w:r w:rsidR="004D786B">
        <w:t>ure</w:t>
      </w:r>
      <w:r>
        <w:t xml:space="preserve"> 4.</w:t>
      </w:r>
      <w:r w:rsidR="005273C8">
        <w:t>2</w:t>
      </w:r>
      <w:r w:rsidR="00A1696B">
        <w:t>1</w:t>
      </w:r>
      <w:r>
        <w:t xml:space="preserve"> – An </w:t>
      </w:r>
      <w:r w:rsidR="004D786B">
        <w:t>i</w:t>
      </w:r>
      <w:r>
        <w:t xml:space="preserve">mported Animate </w:t>
      </w:r>
      <w:r w:rsidR="004D786B">
        <w:t>a</w:t>
      </w:r>
      <w:r>
        <w:t>sset</w:t>
      </w:r>
    </w:p>
    <w:p w14:paraId="000000F3" w14:textId="31E93B3A" w:rsidR="001A2B61" w:rsidRDefault="006F0838" w:rsidP="00460BBC">
      <w:pPr>
        <w:pStyle w:val="P-Regular"/>
      </w:pPr>
      <w:r>
        <w:t xml:space="preserve">You can filter and search custom assets just as is possible with the default assets.  </w:t>
      </w:r>
    </w:p>
    <w:p w14:paraId="769B2D08" w14:textId="77777777" w:rsidR="00DA03EB" w:rsidRDefault="00DA03EB" w:rsidP="00DA03EB">
      <w:pPr>
        <w:pStyle w:val="P-CalloutHeading"/>
      </w:pPr>
      <w:r>
        <w:t>Tip</w:t>
      </w:r>
    </w:p>
    <w:p w14:paraId="509D9AE2" w14:textId="4F536F0D" w:rsidR="00DA03EB" w:rsidRDefault="00DA03EB" w:rsidP="004B3D3F">
      <w:pPr>
        <w:pStyle w:val="P-Callout"/>
      </w:pPr>
      <w:r>
        <w:t xml:space="preserve">It is also possible to delete assets from the </w:t>
      </w:r>
      <w:r w:rsidRPr="004B3D3F">
        <w:rPr>
          <w:rStyle w:val="P-Bold"/>
        </w:rPr>
        <w:t>Assets</w:t>
      </w:r>
      <w:r>
        <w:t xml:space="preserve"> panel that you no longer need. Right-click on the asset you want to remove and choose </w:t>
      </w:r>
      <w:r w:rsidRPr="00146291">
        <w:rPr>
          <w:rStyle w:val="P-Bold"/>
        </w:rPr>
        <w:t>Delete</w:t>
      </w:r>
      <w:r>
        <w:t xml:space="preserve"> for the right-click menu that appears. Note that you can also rename assets in this way! </w:t>
      </w:r>
    </w:p>
    <w:p w14:paraId="000000F4" w14:textId="1BEC189B" w:rsidR="001A2B61" w:rsidRDefault="006F0838" w:rsidP="00460BBC">
      <w:pPr>
        <w:pStyle w:val="P-Regular"/>
      </w:pPr>
      <w:r>
        <w:t xml:space="preserve">In this section, we explored a new mechanism for exporting useful assets from Animate using the new </w:t>
      </w:r>
      <w:r w:rsidRPr="002A3877">
        <w:t xml:space="preserve">Animate </w:t>
      </w:r>
      <w:r w:rsidR="004D786B">
        <w:t>a</w:t>
      </w:r>
      <w:r w:rsidRPr="002A3877">
        <w:t>sset</w:t>
      </w:r>
      <w:r w:rsidRPr="004D786B">
        <w:t xml:space="preserve"> </w:t>
      </w:r>
      <w:r>
        <w:t xml:space="preserve">export and import features. </w:t>
      </w:r>
      <w:r w:rsidR="00CF65D0">
        <w:t>Coming up, we’ll look</w:t>
      </w:r>
      <w:r w:rsidR="00CF65D0">
        <w:fldChar w:fldCharType="begin"/>
      </w:r>
      <w:r w:rsidR="00CF65D0">
        <w:instrText xml:space="preserve"> XE "Library panel:export options" </w:instrText>
      </w:r>
      <w:r w:rsidR="00CF65D0">
        <w:fldChar w:fldCharType="end"/>
      </w:r>
      <w:r w:rsidR="00CF65D0">
        <w:t xml:space="preserve"> at how to quickly publish and export content using the </w:t>
      </w:r>
      <w:r w:rsidR="00CF65D0" w:rsidRPr="004B3D3F">
        <w:rPr>
          <w:rStyle w:val="P-Bold"/>
        </w:rPr>
        <w:t xml:space="preserve">Quick </w:t>
      </w:r>
      <w:r w:rsidR="0015372E" w:rsidRPr="004B3D3F">
        <w:rPr>
          <w:rStyle w:val="P-Bold"/>
        </w:rPr>
        <w:t>S</w:t>
      </w:r>
      <w:r w:rsidR="00CF65D0" w:rsidRPr="004B3D3F">
        <w:rPr>
          <w:rStyle w:val="P-Bold"/>
        </w:rPr>
        <w:t xml:space="preserve">hare and </w:t>
      </w:r>
      <w:r w:rsidR="0015372E" w:rsidRPr="004B3D3F">
        <w:rPr>
          <w:rStyle w:val="P-Bold"/>
        </w:rPr>
        <w:t>P</w:t>
      </w:r>
      <w:r w:rsidR="00CF65D0" w:rsidRPr="004B3D3F">
        <w:rPr>
          <w:rStyle w:val="P-Bold"/>
        </w:rPr>
        <w:t>ublish</w:t>
      </w:r>
      <w:r w:rsidR="00CF65D0">
        <w:t xml:space="preserve"> </w:t>
      </w:r>
      <w:r w:rsidR="0015372E">
        <w:t>menu</w:t>
      </w:r>
      <w:r w:rsidR="00CF65D0">
        <w:t>.</w:t>
      </w:r>
    </w:p>
    <w:p w14:paraId="6713B069" w14:textId="77777777" w:rsidR="00CF65D0" w:rsidRDefault="00CF65D0" w:rsidP="004B3D3F">
      <w:pPr>
        <w:pStyle w:val="H1-Section"/>
      </w:pPr>
      <w:r>
        <w:t>Social Share and Quick Publish</w:t>
      </w:r>
    </w:p>
    <w:p w14:paraId="774A50F7" w14:textId="29FA68BD" w:rsidR="00CF65D0" w:rsidRDefault="00CF65D0" w:rsidP="00CF65D0">
      <w:pPr>
        <w:pStyle w:val="P-Regular"/>
      </w:pPr>
      <w:r>
        <w:t xml:space="preserve">The social share and quick publish options </w:t>
      </w:r>
      <w:r w:rsidR="0015372E">
        <w:t>allow us to produce content</w:t>
      </w:r>
      <w:r>
        <w:t xml:space="preserve"> directly to some of the most common formats – regardless of the traditional differences between exporting and sharing your Animate content. Both are accessed from the </w:t>
      </w:r>
      <w:r w:rsidRPr="00DC4CFC">
        <w:rPr>
          <w:rStyle w:val="P-Bold"/>
        </w:rPr>
        <w:t>Quick Share and Publish</w:t>
      </w:r>
      <w:r>
        <w:t xml:space="preserve"> menu at the upper right of the Animate </w:t>
      </w:r>
      <w:r w:rsidR="0015372E">
        <w:t>interface</w:t>
      </w:r>
      <w:r>
        <w:t xml:space="preserve"> – left of both the workspace switcher and the </w:t>
      </w:r>
      <w:r w:rsidRPr="00146291">
        <w:rPr>
          <w:rStyle w:val="P-Bold"/>
        </w:rPr>
        <w:t>Play Movie</w:t>
      </w:r>
      <w:r>
        <w:t xml:space="preserve"> button:</w:t>
      </w:r>
    </w:p>
    <w:p w14:paraId="79110D7C" w14:textId="77777777" w:rsidR="00CF65D0" w:rsidRDefault="00CF65D0" w:rsidP="00CF65D0">
      <w:pPr>
        <w:pStyle w:val="IMG-Caption"/>
      </w:pPr>
      <w:r>
        <w:rPr>
          <w:noProof/>
        </w:rPr>
        <w:lastRenderedPageBreak/>
        <w:drawing>
          <wp:inline distT="0" distB="0" distL="0" distR="0" wp14:anchorId="3E06FF15" wp14:editId="6810FAED">
            <wp:extent cx="1634067" cy="441640"/>
            <wp:effectExtent l="0" t="0" r="4445" b="3175"/>
            <wp:docPr id="106" name="image38.jp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jpg" descr="Graphical user interface, application, Teams&#10;&#10;Description automatically generated"/>
                    <pic:cNvPicPr preferRelativeResize="0"/>
                  </pic:nvPicPr>
                  <pic:blipFill>
                    <a:blip r:embed="rId29"/>
                    <a:srcRect/>
                    <a:stretch>
                      <a:fillRect/>
                    </a:stretch>
                  </pic:blipFill>
                  <pic:spPr>
                    <a:xfrm>
                      <a:off x="0" y="0"/>
                      <a:ext cx="1649318" cy="445762"/>
                    </a:xfrm>
                    <a:prstGeom prst="rect">
                      <a:avLst/>
                    </a:prstGeom>
                    <a:ln/>
                  </pic:spPr>
                </pic:pic>
              </a:graphicData>
            </a:graphic>
          </wp:inline>
        </w:drawing>
      </w:r>
    </w:p>
    <w:p w14:paraId="1E3F54B2" w14:textId="71DAC94A" w:rsidR="00CF65D0" w:rsidRDefault="00CF65D0" w:rsidP="00CF65D0">
      <w:pPr>
        <w:pStyle w:val="IMG-Caption"/>
      </w:pPr>
      <w:r>
        <w:t xml:space="preserve">Figure </w:t>
      </w:r>
      <w:r w:rsidR="001D4595">
        <w:t>4</w:t>
      </w:r>
      <w:r>
        <w:t>.</w:t>
      </w:r>
      <w:r w:rsidR="001D4595">
        <w:t>2</w:t>
      </w:r>
      <w:r w:rsidR="005A39DC">
        <w:t>2</w:t>
      </w:r>
      <w:r>
        <w:t xml:space="preserve"> – Quick Share and Publish appears as a box with an upward arrow emerging from it</w:t>
      </w:r>
    </w:p>
    <w:p w14:paraId="7EA0F3DF" w14:textId="77777777" w:rsidR="00CF65D0" w:rsidRDefault="00CF65D0" w:rsidP="00CF65D0">
      <w:pPr>
        <w:pStyle w:val="P-Regular"/>
      </w:pPr>
      <w:r>
        <w:t xml:space="preserve">When you click this button, you gain access to the </w:t>
      </w:r>
      <w:proofErr w:type="gramStart"/>
      <w:r w:rsidRPr="00DC4CFC">
        <w:rPr>
          <w:rStyle w:val="P-Bold"/>
        </w:rPr>
        <w:t>Social</w:t>
      </w:r>
      <w:proofErr w:type="gramEnd"/>
      <w:r w:rsidRPr="00DC4CFC">
        <w:rPr>
          <w:rStyle w:val="P-Bold"/>
        </w:rPr>
        <w:t xml:space="preserve"> share</w:t>
      </w:r>
      <w:r>
        <w:t xml:space="preserve"> (</w:t>
      </w:r>
      <w:r w:rsidRPr="00146291">
        <w:rPr>
          <w:rStyle w:val="P-Bold"/>
        </w:rPr>
        <w:t>One click social media share</w:t>
      </w:r>
      <w:r>
        <w:t xml:space="preserve">) and </w:t>
      </w:r>
      <w:r w:rsidRPr="00DC4CFC">
        <w:rPr>
          <w:rStyle w:val="P-Bold"/>
        </w:rPr>
        <w:t>Publish</w:t>
      </w:r>
      <w:r>
        <w:t xml:space="preserve"> (</w:t>
      </w:r>
      <w:r w:rsidRPr="00146291">
        <w:rPr>
          <w:rStyle w:val="P-Bold"/>
        </w:rPr>
        <w:t>Export in multiple formats</w:t>
      </w:r>
      <w:r>
        <w:t>) options:</w:t>
      </w:r>
    </w:p>
    <w:p w14:paraId="7FB8AF97" w14:textId="77777777" w:rsidR="00CF65D0" w:rsidRDefault="00CF65D0" w:rsidP="00CF65D0">
      <w:pPr>
        <w:pStyle w:val="IMG-Caption"/>
      </w:pPr>
      <w:r>
        <w:rPr>
          <w:noProof/>
        </w:rPr>
        <w:drawing>
          <wp:inline distT="0" distB="0" distL="0" distR="0" wp14:anchorId="6D087898" wp14:editId="402E6956">
            <wp:extent cx="1913466" cy="1381948"/>
            <wp:effectExtent l="0" t="0" r="4445" b="2540"/>
            <wp:docPr id="107" name="image33.jp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jpg" descr="Graphical user interface, application&#10;&#10;Description automatically generated"/>
                    <pic:cNvPicPr preferRelativeResize="0"/>
                  </pic:nvPicPr>
                  <pic:blipFill>
                    <a:blip r:embed="rId30"/>
                    <a:srcRect/>
                    <a:stretch>
                      <a:fillRect/>
                    </a:stretch>
                  </pic:blipFill>
                  <pic:spPr>
                    <a:xfrm>
                      <a:off x="0" y="0"/>
                      <a:ext cx="1921530" cy="1387772"/>
                    </a:xfrm>
                    <a:prstGeom prst="rect">
                      <a:avLst/>
                    </a:prstGeom>
                    <a:ln/>
                  </pic:spPr>
                </pic:pic>
              </a:graphicData>
            </a:graphic>
          </wp:inline>
        </w:drawing>
      </w:r>
    </w:p>
    <w:p w14:paraId="6B351E2D" w14:textId="68560A83" w:rsidR="00CF65D0" w:rsidRDefault="00CF65D0" w:rsidP="00CF65D0">
      <w:pPr>
        <w:pStyle w:val="IMG-Caption"/>
      </w:pPr>
      <w:r>
        <w:t xml:space="preserve">Figure </w:t>
      </w:r>
      <w:r w:rsidR="0042223D">
        <w:t>4</w:t>
      </w:r>
      <w:r>
        <w:t>.</w:t>
      </w:r>
      <w:r w:rsidR="0042223D">
        <w:t>2</w:t>
      </w:r>
      <w:r w:rsidR="005A39DC">
        <w:t>3</w:t>
      </w:r>
      <w:r>
        <w:t xml:space="preserve"> – Social share</w:t>
      </w:r>
      <w:r w:rsidR="0042223D">
        <w:t xml:space="preserve"> and Publish options</w:t>
      </w:r>
    </w:p>
    <w:p w14:paraId="6FD39AF5" w14:textId="77777777" w:rsidR="00CF65D0" w:rsidRDefault="00CF65D0" w:rsidP="00CF65D0">
      <w:pPr>
        <w:pStyle w:val="P-Regular"/>
      </w:pPr>
      <w:r>
        <w:t xml:space="preserve">Choosing either </w:t>
      </w:r>
      <w:r>
        <w:fldChar w:fldCharType="begin"/>
      </w:r>
      <w:r>
        <w:instrText xml:space="preserve"> XE "Adobe Animate, features:Social share" </w:instrText>
      </w:r>
      <w:r>
        <w:fldChar w:fldCharType="end"/>
      </w:r>
      <w:r>
        <w:t xml:space="preserve">option will open a secondary </w:t>
      </w:r>
      <w:r>
        <w:fldChar w:fldCharType="begin"/>
      </w:r>
      <w:r>
        <w:instrText xml:space="preserve"> XE "publish:about" </w:instrText>
      </w:r>
      <w:r>
        <w:fldChar w:fldCharType="end"/>
      </w:r>
      <w:r>
        <w:t xml:space="preserve">menu </w:t>
      </w:r>
      <w:r>
        <w:fldChar w:fldCharType="begin"/>
      </w:r>
      <w:r>
        <w:instrText xml:space="preserve"> XE "Social share:about" </w:instrText>
      </w:r>
      <w:r>
        <w:fldChar w:fldCharType="end"/>
      </w:r>
      <w:r>
        <w:t xml:space="preserve">of choices. Let’s </w:t>
      </w:r>
      <w:proofErr w:type="gramStart"/>
      <w:r>
        <w:t>take a look</w:t>
      </w:r>
      <w:proofErr w:type="gramEnd"/>
      <w:r>
        <w:t xml:space="preserve"> at these options. </w:t>
      </w:r>
    </w:p>
    <w:p w14:paraId="23EC9786" w14:textId="77777777" w:rsidR="00CF65D0" w:rsidRDefault="00CF65D0" w:rsidP="004B3D3F">
      <w:pPr>
        <w:pStyle w:val="H2-Heading"/>
      </w:pPr>
      <w:r>
        <w:t>Social share</w:t>
      </w:r>
    </w:p>
    <w:p w14:paraId="467DC686" w14:textId="77777777" w:rsidR="00CF65D0" w:rsidRDefault="00CF65D0" w:rsidP="00CF65D0">
      <w:pPr>
        <w:pStyle w:val="P-Regular"/>
      </w:pPr>
      <w:r>
        <w:t xml:space="preserve">Choosing </w:t>
      </w:r>
      <w:r w:rsidRPr="00DC4CFC">
        <w:rPr>
          <w:rStyle w:val="P-Bold"/>
        </w:rPr>
        <w:t>Social share</w:t>
      </w:r>
      <w:r>
        <w:t xml:space="preserve"> will </w:t>
      </w:r>
      <w:r>
        <w:fldChar w:fldCharType="begin"/>
      </w:r>
      <w:r>
        <w:instrText xml:space="preserve"> XE "Social share:selecting" </w:instrText>
      </w:r>
      <w:r>
        <w:fldChar w:fldCharType="end"/>
      </w:r>
      <w:r>
        <w:t xml:space="preserve">bring you to the next step in that process, which presents the choice of </w:t>
      </w:r>
      <w:r>
        <w:fldChar w:fldCharType="begin"/>
      </w:r>
      <w:r>
        <w:instrText xml:space="preserve"> XE "Adobe Animate, features:Social share" </w:instrText>
      </w:r>
      <w:r>
        <w:fldChar w:fldCharType="end"/>
      </w:r>
      <w:r>
        <w:t xml:space="preserve">sharing directly to </w:t>
      </w:r>
      <w:r w:rsidRPr="00DC4CFC">
        <w:rPr>
          <w:rStyle w:val="P-Bold"/>
        </w:rPr>
        <w:t>Twitter</w:t>
      </w:r>
      <w:r>
        <w:t xml:space="preserve"> or </w:t>
      </w:r>
      <w:r w:rsidRPr="00DC4CFC">
        <w:rPr>
          <w:rStyle w:val="P-Bold"/>
        </w:rPr>
        <w:t>YouTube</w:t>
      </w:r>
      <w:r>
        <w:t xml:space="preserve">… with more social channels coming soon: </w:t>
      </w:r>
    </w:p>
    <w:p w14:paraId="6235CA29" w14:textId="77777777" w:rsidR="00CF65D0" w:rsidRDefault="00CF65D0" w:rsidP="00CF65D0">
      <w:pPr>
        <w:pStyle w:val="IMG-Caption"/>
      </w:pPr>
      <w:r>
        <w:rPr>
          <w:noProof/>
        </w:rPr>
        <w:drawing>
          <wp:inline distT="0" distB="0" distL="0" distR="0" wp14:anchorId="27582CDA" wp14:editId="473D7043">
            <wp:extent cx="1958138" cy="1657478"/>
            <wp:effectExtent l="0" t="0" r="0" b="0"/>
            <wp:docPr id="108" name="image42.jp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jpg" descr="Graphical user interface, application&#10;&#10;Description automatically generated"/>
                    <pic:cNvPicPr preferRelativeResize="0"/>
                  </pic:nvPicPr>
                  <pic:blipFill>
                    <a:blip r:embed="rId31"/>
                    <a:srcRect/>
                    <a:stretch>
                      <a:fillRect/>
                    </a:stretch>
                  </pic:blipFill>
                  <pic:spPr>
                    <a:xfrm>
                      <a:off x="0" y="0"/>
                      <a:ext cx="1963112" cy="1661688"/>
                    </a:xfrm>
                    <a:prstGeom prst="rect">
                      <a:avLst/>
                    </a:prstGeom>
                    <a:ln/>
                  </pic:spPr>
                </pic:pic>
              </a:graphicData>
            </a:graphic>
          </wp:inline>
        </w:drawing>
      </w:r>
    </w:p>
    <w:p w14:paraId="44996BAC" w14:textId="32BF1F2B" w:rsidR="00CF65D0" w:rsidRPr="00973BD3" w:rsidRDefault="00CF65D0" w:rsidP="00CF65D0">
      <w:pPr>
        <w:pStyle w:val="IMG-Caption"/>
      </w:pPr>
      <w:r>
        <w:t xml:space="preserve">Figure </w:t>
      </w:r>
      <w:r w:rsidR="0078760D">
        <w:t>4</w:t>
      </w:r>
      <w:r>
        <w:t>.</w:t>
      </w:r>
      <w:r w:rsidR="0078760D">
        <w:t>2</w:t>
      </w:r>
      <w:r w:rsidR="005A39DC">
        <w:t>4</w:t>
      </w:r>
      <w:r>
        <w:t xml:space="preserve"> – Social </w:t>
      </w:r>
      <w:r w:rsidR="00196133">
        <w:t>S</w:t>
      </w:r>
      <w:r>
        <w:t>hare</w:t>
      </w:r>
      <w:r w:rsidR="00196133">
        <w:t xml:space="preserve"> options</w:t>
      </w:r>
    </w:p>
    <w:p w14:paraId="4CC48B16" w14:textId="3EDA0FDE" w:rsidR="00CF65D0" w:rsidRDefault="00CF65D0" w:rsidP="00CF65D0">
      <w:pPr>
        <w:pStyle w:val="P-Regular"/>
      </w:pPr>
      <w:r>
        <w:lastRenderedPageBreak/>
        <w:t xml:space="preserve">Selecting either of these two options will necessitate an authentication task that allows Animate to publish directly </w:t>
      </w:r>
      <w:r w:rsidR="00F45319">
        <w:t xml:space="preserve">to the selected </w:t>
      </w:r>
      <w:proofErr w:type="spellStart"/>
      <w:r w:rsidR="00F45319">
        <w:t>plaform</w:t>
      </w:r>
      <w:proofErr w:type="spellEnd"/>
      <w:r w:rsidR="00F45319">
        <w:t xml:space="preserve"> </w:t>
      </w:r>
      <w:r>
        <w:t xml:space="preserve">on your behalf. </w:t>
      </w:r>
      <w:r w:rsidR="000A33C4">
        <w:t>You only need to provide permissions once for each social network.</w:t>
      </w:r>
      <w:r w:rsidR="00627203">
        <w:t xml:space="preserve"> </w:t>
      </w:r>
    </w:p>
    <w:p w14:paraId="2B18B086" w14:textId="77777777" w:rsidR="00CF65D0" w:rsidRDefault="00CF65D0" w:rsidP="00CF65D0">
      <w:pPr>
        <w:pStyle w:val="P-Regular"/>
      </w:pPr>
      <w:r>
        <w:t xml:space="preserve">Once authenticated, </w:t>
      </w:r>
      <w:proofErr w:type="gramStart"/>
      <w:r>
        <w:t>Animate</w:t>
      </w:r>
      <w:proofErr w:type="gramEnd"/>
      <w:r>
        <w:t xml:space="preserve"> generates the media in a format suitable for either channel and allows</w:t>
      </w:r>
      <w:r>
        <w:fldChar w:fldCharType="begin"/>
      </w:r>
      <w:r>
        <w:instrText xml:space="preserve"> XE "Adobe Animate, features:Social share" </w:instrText>
      </w:r>
      <w:r>
        <w:fldChar w:fldCharType="end"/>
      </w:r>
      <w:r>
        <w:t xml:space="preserve"> the inclusion of a small message (with </w:t>
      </w:r>
      <w:r>
        <w:fldChar w:fldCharType="begin"/>
      </w:r>
      <w:r>
        <w:instrText xml:space="preserve"> XE "Social share:selecting" </w:instrText>
      </w:r>
      <w:r>
        <w:fldChar w:fldCharType="end"/>
      </w:r>
      <w:r>
        <w:t xml:space="preserve">hashtags, of course!) before posting. After the content is successfully posted to the chosen social channel, </w:t>
      </w:r>
      <w:proofErr w:type="gramStart"/>
      <w:r>
        <w:t>Animate</w:t>
      </w:r>
      <w:proofErr w:type="gramEnd"/>
      <w:r>
        <w:t xml:space="preserve"> lets you know through a small confirmation dialog and the media is, at that point, live. </w:t>
      </w:r>
    </w:p>
    <w:p w14:paraId="6D38BCE0" w14:textId="77777777" w:rsidR="00CF65D0" w:rsidRDefault="00CF65D0" w:rsidP="004B3D3F">
      <w:pPr>
        <w:pStyle w:val="H2-Heading"/>
      </w:pPr>
      <w:r>
        <w:t>Quick Publish</w:t>
      </w:r>
    </w:p>
    <w:p w14:paraId="34B2C00E" w14:textId="77777777" w:rsidR="00CF65D0" w:rsidRDefault="00CF65D0" w:rsidP="00CF65D0">
      <w:pPr>
        <w:pStyle w:val="P-Regular"/>
      </w:pPr>
      <w:r>
        <w:t xml:space="preserve">Choosing </w:t>
      </w:r>
      <w:r w:rsidRPr="00DC4CFC">
        <w:rPr>
          <w:rStyle w:val="P-Bold"/>
        </w:rPr>
        <w:t>Publish</w:t>
      </w:r>
      <w:r>
        <w:t xml:space="preserve"> provides</w:t>
      </w:r>
      <w:r>
        <w:fldChar w:fldCharType="begin"/>
      </w:r>
      <w:r>
        <w:instrText xml:space="preserve"> XE "Adobe Animate, features:publish" </w:instrText>
      </w:r>
      <w:r>
        <w:fldChar w:fldCharType="end"/>
      </w:r>
      <w:r>
        <w:t xml:space="preserve"> an alternative set of choices that </w:t>
      </w:r>
      <w:r>
        <w:fldChar w:fldCharType="begin"/>
      </w:r>
      <w:r>
        <w:instrText xml:space="preserve"> XE "publish:selecting" </w:instrText>
      </w:r>
      <w:r>
        <w:fldChar w:fldCharType="end"/>
      </w:r>
      <w:r>
        <w:t xml:space="preserve">depends a bit upon your document target platform. </w:t>
      </w:r>
    </w:p>
    <w:p w14:paraId="487EBB77" w14:textId="77777777" w:rsidR="00CF65D0" w:rsidRDefault="00CF65D0" w:rsidP="00CF65D0">
      <w:pPr>
        <w:pStyle w:val="P-Regular"/>
      </w:pPr>
      <w:r>
        <w:t>For instance, if you’re using HTML5 Canvas, you’ll get the option to publish an MP4 video file, an animated GIF file, or a set of files compatible with HTML/JavaScript:</w:t>
      </w:r>
    </w:p>
    <w:p w14:paraId="40EAB107" w14:textId="41681B2E" w:rsidR="00CF65D0" w:rsidRDefault="00CF65D0" w:rsidP="00CF65D0">
      <w:pPr>
        <w:pStyle w:val="IMG-Caption"/>
      </w:pPr>
      <w:r>
        <w:rPr>
          <w:noProof/>
        </w:rPr>
        <w:drawing>
          <wp:inline distT="0" distB="0" distL="0" distR="0" wp14:anchorId="07F8C267" wp14:editId="13A1ED66">
            <wp:extent cx="1972733" cy="1848466"/>
            <wp:effectExtent l="0" t="0" r="0" b="6350"/>
            <wp:docPr id="110" name="image35.jp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jpg" descr="Graphical user interface, application&#10;&#10;Description automatically generated"/>
                    <pic:cNvPicPr preferRelativeResize="0"/>
                  </pic:nvPicPr>
                  <pic:blipFill>
                    <a:blip r:embed="rId32"/>
                    <a:srcRect/>
                    <a:stretch>
                      <a:fillRect/>
                    </a:stretch>
                  </pic:blipFill>
                  <pic:spPr>
                    <a:xfrm>
                      <a:off x="0" y="0"/>
                      <a:ext cx="1985928" cy="1860830"/>
                    </a:xfrm>
                    <a:prstGeom prst="rect">
                      <a:avLst/>
                    </a:prstGeom>
                    <a:ln/>
                  </pic:spPr>
                </pic:pic>
              </a:graphicData>
            </a:graphic>
          </wp:inline>
        </w:drawing>
      </w:r>
    </w:p>
    <w:p w14:paraId="0696297F" w14:textId="5AF37633" w:rsidR="00CF65D0" w:rsidRDefault="00CF65D0" w:rsidP="00CF65D0">
      <w:pPr>
        <w:pStyle w:val="IMG-Caption"/>
      </w:pPr>
      <w:r>
        <w:t xml:space="preserve">Figure </w:t>
      </w:r>
      <w:r w:rsidR="0078760D">
        <w:t>4</w:t>
      </w:r>
      <w:r>
        <w:t>.</w:t>
      </w:r>
      <w:r w:rsidR="0078760D">
        <w:t>2</w:t>
      </w:r>
      <w:r w:rsidR="00A1181A">
        <w:t>5</w:t>
      </w:r>
      <w:r>
        <w:t xml:space="preserve"> – Quick </w:t>
      </w:r>
      <w:r w:rsidR="0078760D">
        <w:t>P</w:t>
      </w:r>
      <w:r>
        <w:t>ublish</w:t>
      </w:r>
      <w:r w:rsidR="0078760D">
        <w:t xml:space="preserve"> options from HTML5 Canvas</w:t>
      </w:r>
    </w:p>
    <w:p w14:paraId="49C29958" w14:textId="77777777" w:rsidR="00CF65D0" w:rsidRDefault="00CF65D0" w:rsidP="00CF65D0">
      <w:pPr>
        <w:pStyle w:val="P-Regular"/>
      </w:pPr>
      <w:r>
        <w:t>However, if working from an ActionScript 3.0 document type, you’ll be presented with only options for</w:t>
      </w:r>
      <w:r>
        <w:fldChar w:fldCharType="begin"/>
      </w:r>
      <w:r>
        <w:instrText xml:space="preserve"> XE "Adobe Animate, features:publish" </w:instrText>
      </w:r>
      <w:r>
        <w:fldChar w:fldCharType="end"/>
      </w:r>
      <w:r>
        <w:t xml:space="preserve"> video and animated GIF – since a </w:t>
      </w:r>
      <w:r w:rsidRPr="00146291">
        <w:rPr>
          <w:rStyle w:val="P-Code"/>
        </w:rPr>
        <w:t>.</w:t>
      </w:r>
      <w:proofErr w:type="spellStart"/>
      <w:r w:rsidRPr="00146291">
        <w:rPr>
          <w:rStyle w:val="P-Code"/>
        </w:rPr>
        <w:t>swf</w:t>
      </w:r>
      <w:proofErr w:type="spellEnd"/>
      <w:r>
        <w:t xml:space="preserve"> file is no longer</w:t>
      </w:r>
      <w:r>
        <w:fldChar w:fldCharType="begin"/>
      </w:r>
      <w:r>
        <w:instrText xml:space="preserve"> XE "publish:selecting" </w:instrText>
      </w:r>
      <w:r>
        <w:fldChar w:fldCharType="end"/>
      </w:r>
      <w:r>
        <w:t xml:space="preserve"> appropriate for public distribution. </w:t>
      </w:r>
    </w:p>
    <w:p w14:paraId="1B56AC10" w14:textId="37CF8F3D" w:rsidR="00CF65D0" w:rsidRDefault="00CF65D0" w:rsidP="00460BBC">
      <w:pPr>
        <w:pStyle w:val="P-Regular"/>
      </w:pPr>
      <w:r>
        <w:t xml:space="preserve">Just as with the channel selection for social sharing, the quick publish options will likely change over time – especially as more targets are added to Animate. </w:t>
      </w:r>
    </w:p>
    <w:p w14:paraId="30B6E157" w14:textId="41B31C31" w:rsidR="00196133" w:rsidRDefault="00196133" w:rsidP="00460BBC">
      <w:pPr>
        <w:pStyle w:val="P-Regular"/>
      </w:pPr>
      <w:r>
        <w:t xml:space="preserve">In this section, we had an overview of the </w:t>
      </w:r>
      <w:r w:rsidR="007E4B18" w:rsidRPr="00145ACC">
        <w:rPr>
          <w:rStyle w:val="P-Bold"/>
        </w:rPr>
        <w:t>Quick Share</w:t>
      </w:r>
      <w:r w:rsidR="007E4B18" w:rsidRPr="004B3D3F">
        <w:t xml:space="preserve"> and </w:t>
      </w:r>
      <w:r w:rsidR="007E4B18" w:rsidRPr="00145ACC">
        <w:rPr>
          <w:rStyle w:val="P-Bold"/>
        </w:rPr>
        <w:t>Publish</w:t>
      </w:r>
      <w:r w:rsidR="007E4B18">
        <w:t xml:space="preserve"> options that are available</w:t>
      </w:r>
      <w:r w:rsidR="00A637BB">
        <w:t xml:space="preserve"> within</w:t>
      </w:r>
      <w:r w:rsidR="007E4B18">
        <w:t xml:space="preserve"> Adobe Animate. </w:t>
      </w:r>
    </w:p>
    <w:p w14:paraId="000000F5" w14:textId="77777777" w:rsidR="001A2B61" w:rsidRDefault="006F0838" w:rsidP="00460BBC">
      <w:pPr>
        <w:pStyle w:val="H1-Section"/>
      </w:pPr>
      <w:r>
        <w:lastRenderedPageBreak/>
        <w:t>Summary</w:t>
      </w:r>
    </w:p>
    <w:p w14:paraId="543E885C" w14:textId="77777777" w:rsidR="000A46E8" w:rsidRDefault="006F0838" w:rsidP="00460BBC">
      <w:pPr>
        <w:pStyle w:val="P-Regular"/>
      </w:pPr>
      <w:r>
        <w:t>In this chapter, we explored a wide variety of publish options depending on the chosen document type</w:t>
      </w:r>
      <w:r w:rsidR="004D786B">
        <w:t>,</w:t>
      </w:r>
      <w:r>
        <w:t xml:space="preserve"> and also </w:t>
      </w:r>
      <w:r w:rsidR="004D786B">
        <w:t xml:space="preserve">the </w:t>
      </w:r>
      <w:r>
        <w:t xml:space="preserve">export options available to us regardless of document type and target platform. It is so important to understand the differences between these two ways of getting content outside of Animate! </w:t>
      </w:r>
    </w:p>
    <w:p w14:paraId="000000F6" w14:textId="0BA0A296" w:rsidR="001A2B61" w:rsidRDefault="006F0838" w:rsidP="00460BBC">
      <w:pPr>
        <w:pStyle w:val="P-Regular"/>
      </w:pPr>
      <w:r>
        <w:t xml:space="preserve">When executing the publish workflow across different document types, we now have a better familiarity with the options available to each, </w:t>
      </w:r>
      <w:proofErr w:type="gramStart"/>
      <w:r>
        <w:t>and also</w:t>
      </w:r>
      <w:proofErr w:type="gramEnd"/>
      <w:r>
        <w:t xml:space="preserve"> how these settings can differ drastically between target platforms. Regarding export workflows, we’ve seen how varied these can be and the wide array of file formats that can be chosen – regardless of </w:t>
      </w:r>
      <w:r w:rsidR="004D786B">
        <w:t xml:space="preserve">the </w:t>
      </w:r>
      <w:r>
        <w:t xml:space="preserve">initial document type. We also had </w:t>
      </w:r>
      <w:sdt>
        <w:sdtPr>
          <w:tag w:val="goog_rdk_27"/>
          <w:id w:val="-583075804"/>
        </w:sdtPr>
        <w:sdtEndPr/>
        <w:sdtContent/>
      </w:sdt>
      <w:r>
        <w:t xml:space="preserve">a look into the various export options when generating Animate </w:t>
      </w:r>
      <w:r w:rsidR="004D786B">
        <w:t>a</w:t>
      </w:r>
      <w:r>
        <w:t>sset files</w:t>
      </w:r>
      <w:r w:rsidR="009F0462">
        <w:t xml:space="preserve"> and saw how to access and use the quick share features. </w:t>
      </w:r>
    </w:p>
    <w:p w14:paraId="000000F7" w14:textId="77777777" w:rsidR="001A2B61" w:rsidRDefault="006F0838" w:rsidP="00460BBC">
      <w:pPr>
        <w:pStyle w:val="P-Regular"/>
      </w:pPr>
      <w:r>
        <w:t xml:space="preserve">In the next chapter, we’ll explore how to create and manipulate assets within the software to design engaging animated content. </w:t>
      </w:r>
    </w:p>
    <w:sectPr w:rsidR="001A2B61" w:rsidSect="002A3877">
      <w:pgSz w:w="12240" w:h="15840" w:code="1"/>
      <w:pgMar w:top="2347" w:right="2160" w:bottom="2707" w:left="2160" w:header="1973" w:footer="2347" w:gutter="0"/>
      <w:pgNumType w:start="1"/>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eorgia">
    <w:altName w:val="﷽﷽﷽﷽﷽﷽﷽﷽໠Ά怀"/>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20A69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DB0F5A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524F6F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61EC80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6B2E3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F1C172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3D043E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8E2C63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1188B6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9698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640CA"/>
    <w:multiLevelType w:val="hybridMultilevel"/>
    <w:tmpl w:val="A4D6132A"/>
    <w:lvl w:ilvl="0" w:tplc="A1ACE6F4">
      <w:start w:val="1"/>
      <w:numFmt w:val="bullet"/>
      <w:lvlText w:val=""/>
      <w:lvlJc w:val="left"/>
      <w:pPr>
        <w:ind w:left="720" w:hanging="360"/>
      </w:pPr>
      <w:rPr>
        <w:rFonts w:ascii="Symbol" w:hAnsi="Symbol" w:hint="default"/>
      </w:rPr>
    </w:lvl>
    <w:lvl w:ilvl="1" w:tplc="B4B4D648">
      <w:start w:val="1"/>
      <w:numFmt w:val="bullet"/>
      <w:lvlText w:val="o"/>
      <w:lvlJc w:val="left"/>
      <w:pPr>
        <w:ind w:left="1440" w:hanging="360"/>
      </w:pPr>
      <w:rPr>
        <w:rFonts w:ascii="Courier New" w:hAnsi="Courier New" w:hint="default"/>
      </w:rPr>
    </w:lvl>
    <w:lvl w:ilvl="2" w:tplc="2E46A798">
      <w:start w:val="1"/>
      <w:numFmt w:val="bullet"/>
      <w:lvlText w:val=""/>
      <w:lvlJc w:val="left"/>
      <w:pPr>
        <w:ind w:left="2160" w:hanging="360"/>
      </w:pPr>
      <w:rPr>
        <w:rFonts w:ascii="Wingdings" w:hAnsi="Wingdings" w:hint="default"/>
      </w:rPr>
    </w:lvl>
    <w:lvl w:ilvl="3" w:tplc="E3745A1A">
      <w:start w:val="1"/>
      <w:numFmt w:val="bullet"/>
      <w:lvlText w:val=""/>
      <w:lvlJc w:val="left"/>
      <w:pPr>
        <w:ind w:left="2880" w:hanging="360"/>
      </w:pPr>
      <w:rPr>
        <w:rFonts w:ascii="Symbol" w:hAnsi="Symbol" w:hint="default"/>
      </w:rPr>
    </w:lvl>
    <w:lvl w:ilvl="4" w:tplc="F38A7996">
      <w:start w:val="1"/>
      <w:numFmt w:val="bullet"/>
      <w:lvlText w:val="o"/>
      <w:lvlJc w:val="left"/>
      <w:pPr>
        <w:ind w:left="3600" w:hanging="360"/>
      </w:pPr>
      <w:rPr>
        <w:rFonts w:ascii="Courier New" w:hAnsi="Courier New" w:hint="default"/>
      </w:rPr>
    </w:lvl>
    <w:lvl w:ilvl="5" w:tplc="D278EC90">
      <w:start w:val="1"/>
      <w:numFmt w:val="bullet"/>
      <w:lvlText w:val=""/>
      <w:lvlJc w:val="left"/>
      <w:pPr>
        <w:ind w:left="4320" w:hanging="360"/>
      </w:pPr>
      <w:rPr>
        <w:rFonts w:ascii="Wingdings" w:hAnsi="Wingdings" w:hint="default"/>
      </w:rPr>
    </w:lvl>
    <w:lvl w:ilvl="6" w:tplc="CFCE9ED0">
      <w:start w:val="1"/>
      <w:numFmt w:val="bullet"/>
      <w:lvlText w:val=""/>
      <w:lvlJc w:val="left"/>
      <w:pPr>
        <w:ind w:left="5040" w:hanging="360"/>
      </w:pPr>
      <w:rPr>
        <w:rFonts w:ascii="Symbol" w:hAnsi="Symbol" w:hint="default"/>
      </w:rPr>
    </w:lvl>
    <w:lvl w:ilvl="7" w:tplc="33BE5206">
      <w:start w:val="1"/>
      <w:numFmt w:val="bullet"/>
      <w:lvlText w:val="o"/>
      <w:lvlJc w:val="left"/>
      <w:pPr>
        <w:ind w:left="5760" w:hanging="360"/>
      </w:pPr>
      <w:rPr>
        <w:rFonts w:ascii="Courier New" w:hAnsi="Courier New" w:hint="default"/>
      </w:rPr>
    </w:lvl>
    <w:lvl w:ilvl="8" w:tplc="081EB5BA">
      <w:start w:val="1"/>
      <w:numFmt w:val="bullet"/>
      <w:lvlText w:val=""/>
      <w:lvlJc w:val="left"/>
      <w:pPr>
        <w:ind w:left="6480" w:hanging="360"/>
      </w:pPr>
      <w:rPr>
        <w:rFonts w:ascii="Wingdings" w:hAnsi="Wingdings" w:hint="default"/>
      </w:rPr>
    </w:lvl>
  </w:abstractNum>
  <w:abstractNum w:abstractNumId="11" w15:restartNumberingAfterBreak="0">
    <w:nsid w:val="02B45718"/>
    <w:multiLevelType w:val="hybridMultilevel"/>
    <w:tmpl w:val="5D866C14"/>
    <w:lvl w:ilvl="0" w:tplc="80665334">
      <w:start w:val="1"/>
      <w:numFmt w:val="lowerRoman"/>
      <w:pStyle w:val="L3-Numbers"/>
      <w:lvlText w:val="%1."/>
      <w:lvlJc w:val="right"/>
      <w:pPr>
        <w:ind w:left="1551" w:hanging="360"/>
      </w:pPr>
      <w:rPr>
        <w:rFonts w:ascii="Arial" w:hAnsi="Arial" w:hint="default"/>
        <w:b w:val="0"/>
        <w:i w:val="0"/>
        <w:sz w:val="22"/>
      </w:rPr>
    </w:lvl>
    <w:lvl w:ilvl="1" w:tplc="04090019" w:tentative="1">
      <w:start w:val="1"/>
      <w:numFmt w:val="lowerLetter"/>
      <w:lvlText w:val="%2."/>
      <w:lvlJc w:val="left"/>
      <w:pPr>
        <w:ind w:left="2631" w:hanging="360"/>
      </w:pPr>
    </w:lvl>
    <w:lvl w:ilvl="2" w:tplc="0409001B" w:tentative="1">
      <w:start w:val="1"/>
      <w:numFmt w:val="lowerRoman"/>
      <w:lvlText w:val="%3."/>
      <w:lvlJc w:val="right"/>
      <w:pPr>
        <w:ind w:left="3351" w:hanging="180"/>
      </w:pPr>
    </w:lvl>
    <w:lvl w:ilvl="3" w:tplc="0409000F" w:tentative="1">
      <w:start w:val="1"/>
      <w:numFmt w:val="decimal"/>
      <w:lvlText w:val="%4."/>
      <w:lvlJc w:val="left"/>
      <w:pPr>
        <w:ind w:left="4071" w:hanging="360"/>
      </w:pPr>
    </w:lvl>
    <w:lvl w:ilvl="4" w:tplc="04090019" w:tentative="1">
      <w:start w:val="1"/>
      <w:numFmt w:val="lowerLetter"/>
      <w:lvlText w:val="%5."/>
      <w:lvlJc w:val="left"/>
      <w:pPr>
        <w:ind w:left="4791" w:hanging="360"/>
      </w:pPr>
    </w:lvl>
    <w:lvl w:ilvl="5" w:tplc="0409001B" w:tentative="1">
      <w:start w:val="1"/>
      <w:numFmt w:val="lowerRoman"/>
      <w:lvlText w:val="%6."/>
      <w:lvlJc w:val="right"/>
      <w:pPr>
        <w:ind w:left="5511" w:hanging="180"/>
      </w:pPr>
    </w:lvl>
    <w:lvl w:ilvl="6" w:tplc="0409000F" w:tentative="1">
      <w:start w:val="1"/>
      <w:numFmt w:val="decimal"/>
      <w:lvlText w:val="%7."/>
      <w:lvlJc w:val="left"/>
      <w:pPr>
        <w:ind w:left="6231" w:hanging="360"/>
      </w:pPr>
    </w:lvl>
    <w:lvl w:ilvl="7" w:tplc="04090019" w:tentative="1">
      <w:start w:val="1"/>
      <w:numFmt w:val="lowerLetter"/>
      <w:lvlText w:val="%8."/>
      <w:lvlJc w:val="left"/>
      <w:pPr>
        <w:ind w:left="6951" w:hanging="360"/>
      </w:pPr>
    </w:lvl>
    <w:lvl w:ilvl="8" w:tplc="0409001B" w:tentative="1">
      <w:start w:val="1"/>
      <w:numFmt w:val="lowerRoman"/>
      <w:lvlText w:val="%9."/>
      <w:lvlJc w:val="right"/>
      <w:pPr>
        <w:ind w:left="7671" w:hanging="180"/>
      </w:pPr>
    </w:lvl>
  </w:abstractNum>
  <w:abstractNum w:abstractNumId="12" w15:restartNumberingAfterBreak="0">
    <w:nsid w:val="05426A1A"/>
    <w:multiLevelType w:val="multilevel"/>
    <w:tmpl w:val="5502A0BE"/>
    <w:lvl w:ilvl="0">
      <w:start w:val="1"/>
      <w:numFmt w:val="decimal"/>
      <w:lvlText w:val="%1."/>
      <w:lvlJc w:val="left"/>
      <w:pPr>
        <w:ind w:left="717" w:hanging="360"/>
      </w:pPr>
      <w:rPr>
        <w:rFonts w:ascii="Arial" w:eastAsia="Arial" w:hAnsi="Arial" w:cs="Arial"/>
        <w:b w:val="0"/>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67E145E"/>
    <w:multiLevelType w:val="multilevel"/>
    <w:tmpl w:val="2278B7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7551926"/>
    <w:multiLevelType w:val="hybridMultilevel"/>
    <w:tmpl w:val="E6143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AE380C"/>
    <w:multiLevelType w:val="hybridMultilevel"/>
    <w:tmpl w:val="3EBC1826"/>
    <w:lvl w:ilvl="0" w:tplc="A0C2BA5E">
      <w:start w:val="1"/>
      <w:numFmt w:val="upperLetter"/>
      <w:pStyle w:val="L2-Alphabets"/>
      <w:lvlText w:val="%1."/>
      <w:lvlJc w:val="left"/>
      <w:pPr>
        <w:ind w:left="1040" w:hanging="360"/>
      </w:pPr>
      <w:rPr>
        <w:rFonts w:ascii="Arial" w:hAnsi="Arial" w:hint="default"/>
        <w:b w:val="0"/>
        <w:i w:val="0"/>
        <w:sz w:val="22"/>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D93AC9"/>
    <w:multiLevelType w:val="hybridMultilevel"/>
    <w:tmpl w:val="FF38C106"/>
    <w:lvl w:ilvl="0" w:tplc="B59CA2CA">
      <w:start w:val="1"/>
      <w:numFmt w:val="decimal"/>
      <w:lvlText w:val="%1."/>
      <w:lvlJc w:val="left"/>
      <w:pPr>
        <w:ind w:left="720" w:hanging="360"/>
      </w:pPr>
    </w:lvl>
    <w:lvl w:ilvl="1" w:tplc="9D461222">
      <w:start w:val="1"/>
      <w:numFmt w:val="lowerLetter"/>
      <w:lvlText w:val="%2."/>
      <w:lvlJc w:val="left"/>
      <w:pPr>
        <w:ind w:left="1440" w:hanging="360"/>
      </w:pPr>
    </w:lvl>
    <w:lvl w:ilvl="2" w:tplc="133C3C42">
      <w:start w:val="1"/>
      <w:numFmt w:val="lowerRoman"/>
      <w:lvlText w:val="%3."/>
      <w:lvlJc w:val="right"/>
      <w:pPr>
        <w:ind w:left="2160" w:hanging="180"/>
      </w:pPr>
    </w:lvl>
    <w:lvl w:ilvl="3" w:tplc="0A6ADADC">
      <w:start w:val="1"/>
      <w:numFmt w:val="decimal"/>
      <w:lvlText w:val="%4."/>
      <w:lvlJc w:val="left"/>
      <w:pPr>
        <w:ind w:left="2880" w:hanging="360"/>
      </w:pPr>
    </w:lvl>
    <w:lvl w:ilvl="4" w:tplc="AF46A9FA">
      <w:start w:val="1"/>
      <w:numFmt w:val="lowerLetter"/>
      <w:lvlText w:val="%5."/>
      <w:lvlJc w:val="left"/>
      <w:pPr>
        <w:ind w:left="3600" w:hanging="360"/>
      </w:pPr>
    </w:lvl>
    <w:lvl w:ilvl="5" w:tplc="7BC0FA76">
      <w:start w:val="1"/>
      <w:numFmt w:val="lowerRoman"/>
      <w:lvlText w:val="%6."/>
      <w:lvlJc w:val="right"/>
      <w:pPr>
        <w:ind w:left="4320" w:hanging="180"/>
      </w:pPr>
    </w:lvl>
    <w:lvl w:ilvl="6" w:tplc="0C766AF6">
      <w:start w:val="1"/>
      <w:numFmt w:val="decimal"/>
      <w:lvlText w:val="%7."/>
      <w:lvlJc w:val="left"/>
      <w:pPr>
        <w:ind w:left="5040" w:hanging="360"/>
      </w:pPr>
    </w:lvl>
    <w:lvl w:ilvl="7" w:tplc="BA04B350">
      <w:start w:val="1"/>
      <w:numFmt w:val="lowerLetter"/>
      <w:lvlText w:val="%8."/>
      <w:lvlJc w:val="left"/>
      <w:pPr>
        <w:ind w:left="5760" w:hanging="360"/>
      </w:pPr>
    </w:lvl>
    <w:lvl w:ilvl="8" w:tplc="BC00ED94">
      <w:start w:val="1"/>
      <w:numFmt w:val="lowerRoman"/>
      <w:lvlText w:val="%9."/>
      <w:lvlJc w:val="right"/>
      <w:pPr>
        <w:ind w:left="6480" w:hanging="180"/>
      </w:pPr>
    </w:lvl>
  </w:abstractNum>
  <w:abstractNum w:abstractNumId="18"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42D3487"/>
    <w:multiLevelType w:val="multilevel"/>
    <w:tmpl w:val="95428D74"/>
    <w:lvl w:ilvl="0">
      <w:start w:val="1"/>
      <w:numFmt w:val="bullet"/>
      <w:lvlText w:val="●"/>
      <w:lvlJc w:val="left"/>
      <w:pPr>
        <w:ind w:left="71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8B630EB"/>
    <w:multiLevelType w:val="multilevel"/>
    <w:tmpl w:val="D572FE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C9714DC"/>
    <w:multiLevelType w:val="hybridMultilevel"/>
    <w:tmpl w:val="E38AA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4923454"/>
    <w:multiLevelType w:val="hybridMultilevel"/>
    <w:tmpl w:val="7E447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2751B3"/>
    <w:multiLevelType w:val="hybridMultilevel"/>
    <w:tmpl w:val="7D1AAC1C"/>
    <w:lvl w:ilvl="0" w:tplc="FB22DFFE">
      <w:start w:val="1"/>
      <w:numFmt w:val="upperRoman"/>
      <w:pStyle w:val="L2-Numbers"/>
      <w:lvlText w:val="%1."/>
      <w:lvlJc w:val="left"/>
      <w:pPr>
        <w:ind w:left="1069" w:hanging="360"/>
      </w:pPr>
      <w:rPr>
        <w:rFonts w:ascii="Arial" w:hAnsi="Arial" w:hint="default"/>
        <w:b w:val="0"/>
        <w:i w:val="0"/>
        <w:sz w:val="22"/>
      </w:rPr>
    </w:lvl>
    <w:lvl w:ilvl="1" w:tplc="9120E21C">
      <w:start w:val="1"/>
      <w:numFmt w:val="lowerLetter"/>
      <w:lvlText w:val="%2."/>
      <w:lvlJc w:val="left"/>
      <w:pPr>
        <w:ind w:left="3960" w:hanging="360"/>
      </w:pPr>
    </w:lvl>
    <w:lvl w:ilvl="2" w:tplc="E716D81E">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2"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B81234"/>
    <w:multiLevelType w:val="hybridMultilevel"/>
    <w:tmpl w:val="F5C091EC"/>
    <w:lvl w:ilvl="0" w:tplc="DDE06422">
      <w:start w:val="1"/>
      <w:numFmt w:val="bullet"/>
      <w:pStyle w:val="L2-Bullets"/>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B80237B"/>
    <w:multiLevelType w:val="hybridMultilevel"/>
    <w:tmpl w:val="CB9CAC92"/>
    <w:lvl w:ilvl="0" w:tplc="B4C8D384">
      <w:start w:val="1"/>
      <w:numFmt w:val="bullet"/>
      <w:pStyle w:val="L3-Bullets"/>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39"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1"/>
  </w:num>
  <w:num w:numId="2">
    <w:abstractNumId w:val="12"/>
  </w:num>
  <w:num w:numId="3">
    <w:abstractNumId w:val="13"/>
  </w:num>
  <w:num w:numId="4">
    <w:abstractNumId w:val="23"/>
  </w:num>
  <w:num w:numId="5">
    <w:abstractNumId w:val="29"/>
  </w:num>
  <w:num w:numId="6">
    <w:abstractNumId w:val="18"/>
  </w:num>
  <w:num w:numId="7">
    <w:abstractNumId w:val="17"/>
  </w:num>
  <w:num w:numId="8">
    <w:abstractNumId w:val="10"/>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8"/>
  </w:num>
  <w:num w:numId="20">
    <w:abstractNumId w:val="20"/>
  </w:num>
  <w:num w:numId="21">
    <w:abstractNumId w:val="39"/>
  </w:num>
  <w:num w:numId="22">
    <w:abstractNumId w:val="37"/>
  </w:num>
  <w:num w:numId="23">
    <w:abstractNumId w:val="32"/>
  </w:num>
  <w:num w:numId="24">
    <w:abstractNumId w:val="19"/>
  </w:num>
  <w:num w:numId="25">
    <w:abstractNumId w:val="30"/>
  </w:num>
  <w:num w:numId="26">
    <w:abstractNumId w:val="36"/>
  </w:num>
  <w:num w:numId="27">
    <w:abstractNumId w:val="22"/>
  </w:num>
  <w:num w:numId="28">
    <w:abstractNumId w:val="26"/>
  </w:num>
  <w:num w:numId="29">
    <w:abstractNumId w:val="33"/>
  </w:num>
  <w:num w:numId="30">
    <w:abstractNumId w:val="16"/>
  </w:num>
  <w:num w:numId="31">
    <w:abstractNumId w:val="29"/>
    <w:lvlOverride w:ilvl="0">
      <w:startOverride w:val="1"/>
    </w:lvlOverride>
  </w:num>
  <w:num w:numId="32">
    <w:abstractNumId w:val="29"/>
    <w:lvlOverride w:ilvl="0">
      <w:startOverride w:val="1"/>
    </w:lvlOverride>
  </w:num>
  <w:num w:numId="33">
    <w:abstractNumId w:val="29"/>
    <w:lvlOverride w:ilvl="0">
      <w:startOverride w:val="1"/>
    </w:lvlOverride>
  </w:num>
  <w:num w:numId="34">
    <w:abstractNumId w:val="34"/>
  </w:num>
  <w:num w:numId="35">
    <w:abstractNumId w:val="29"/>
    <w:lvlOverride w:ilvl="0">
      <w:startOverride w:val="1"/>
    </w:lvlOverride>
  </w:num>
  <w:num w:numId="36">
    <w:abstractNumId w:val="29"/>
    <w:lvlOverride w:ilvl="0">
      <w:startOverride w:val="1"/>
    </w:lvlOverride>
  </w:num>
  <w:num w:numId="37">
    <w:abstractNumId w:val="24"/>
  </w:num>
  <w:num w:numId="38">
    <w:abstractNumId w:val="29"/>
    <w:lvlOverride w:ilvl="0">
      <w:startOverride w:val="1"/>
    </w:lvlOverride>
  </w:num>
  <w:num w:numId="39">
    <w:abstractNumId w:val="29"/>
    <w:lvlOverride w:ilvl="0">
      <w:startOverride w:val="1"/>
    </w:lvlOverride>
  </w:num>
  <w:num w:numId="40">
    <w:abstractNumId w:val="29"/>
    <w:lvlOverride w:ilvl="0">
      <w:startOverride w:val="1"/>
    </w:lvlOverride>
  </w:num>
  <w:num w:numId="41">
    <w:abstractNumId w:val="29"/>
    <w:lvlOverride w:ilvl="0">
      <w:startOverride w:val="1"/>
    </w:lvlOverride>
  </w:num>
  <w:num w:numId="42">
    <w:abstractNumId w:val="29"/>
    <w:lvlOverride w:ilvl="0">
      <w:startOverride w:val="1"/>
    </w:lvlOverride>
  </w:num>
  <w:num w:numId="43">
    <w:abstractNumId w:val="29"/>
    <w:lvlOverride w:ilvl="0">
      <w:startOverride w:val="1"/>
    </w:lvlOverride>
  </w:num>
  <w:num w:numId="44">
    <w:abstractNumId w:val="29"/>
    <w:lvlOverride w:ilvl="0">
      <w:startOverride w:val="1"/>
    </w:lvlOverride>
  </w:num>
  <w:num w:numId="45">
    <w:abstractNumId w:val="29"/>
    <w:lvlOverride w:ilvl="0">
      <w:startOverride w:val="1"/>
    </w:lvlOverride>
  </w:num>
  <w:num w:numId="46">
    <w:abstractNumId w:val="29"/>
    <w:lvlOverride w:ilvl="0">
      <w:startOverride w:val="1"/>
    </w:lvlOverride>
  </w:num>
  <w:num w:numId="47">
    <w:abstractNumId w:val="29"/>
    <w:lvlOverride w:ilvl="0">
      <w:startOverride w:val="1"/>
    </w:lvlOverride>
  </w:num>
  <w:num w:numId="48">
    <w:abstractNumId w:val="29"/>
    <w:lvlOverride w:ilvl="0">
      <w:startOverride w:val="1"/>
    </w:lvlOverride>
  </w:num>
  <w:num w:numId="49">
    <w:abstractNumId w:val="29"/>
    <w:lvlOverride w:ilvl="0">
      <w:startOverride w:val="1"/>
    </w:lvlOverride>
  </w:num>
  <w:num w:numId="5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7"/>
  </w:num>
  <w:num w:numId="52">
    <w:abstractNumId w:val="25"/>
  </w:num>
  <w:num w:numId="53">
    <w:abstractNumId w:val="14"/>
  </w:num>
  <w:num w:numId="54">
    <w:abstractNumId w:val="31"/>
  </w:num>
  <w:num w:numId="55">
    <w:abstractNumId w:val="11"/>
  </w:num>
  <w:num w:numId="56">
    <w:abstractNumId w:val="15"/>
  </w:num>
  <w:num w:numId="57">
    <w:abstractNumId w:val="31"/>
    <w:lvlOverride w:ilvl="0">
      <w:startOverride w:val="1"/>
    </w:lvlOverride>
  </w:num>
  <w:num w:numId="58">
    <w:abstractNumId w:val="35"/>
  </w:num>
  <w:num w:numId="59">
    <w:abstractNumId w:val="3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attachedTemplate r:id="rId1"/>
  <w:linkStyles/>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WwMLMwMTaxNLEwNDNR0lEKTi0uzszPAykwrAUAy0wn/ywAAAA="/>
  </w:docVars>
  <w:rsids>
    <w:rsidRoot w:val="001A2B61"/>
    <w:rsid w:val="000163A0"/>
    <w:rsid w:val="00030062"/>
    <w:rsid w:val="00044CD3"/>
    <w:rsid w:val="00076631"/>
    <w:rsid w:val="000A24DE"/>
    <w:rsid w:val="000A2D3F"/>
    <w:rsid w:val="000A33C4"/>
    <w:rsid w:val="000A46E8"/>
    <w:rsid w:val="000B2352"/>
    <w:rsid w:val="000B686B"/>
    <w:rsid w:val="000F24F6"/>
    <w:rsid w:val="0015372E"/>
    <w:rsid w:val="00173AD6"/>
    <w:rsid w:val="00196133"/>
    <w:rsid w:val="001A2A28"/>
    <w:rsid w:val="001A2B61"/>
    <w:rsid w:val="001C2987"/>
    <w:rsid w:val="001D4595"/>
    <w:rsid w:val="002511B5"/>
    <w:rsid w:val="00263687"/>
    <w:rsid w:val="002A3877"/>
    <w:rsid w:val="002D4BE9"/>
    <w:rsid w:val="002E08CE"/>
    <w:rsid w:val="002E1B13"/>
    <w:rsid w:val="002F25ED"/>
    <w:rsid w:val="00310FE1"/>
    <w:rsid w:val="00366E38"/>
    <w:rsid w:val="003833FA"/>
    <w:rsid w:val="00386877"/>
    <w:rsid w:val="00387B46"/>
    <w:rsid w:val="00395BA3"/>
    <w:rsid w:val="003A2757"/>
    <w:rsid w:val="003C1492"/>
    <w:rsid w:val="003E6D75"/>
    <w:rsid w:val="0042223D"/>
    <w:rsid w:val="004441D2"/>
    <w:rsid w:val="00460BBC"/>
    <w:rsid w:val="00465143"/>
    <w:rsid w:val="004B3D3F"/>
    <w:rsid w:val="004B492B"/>
    <w:rsid w:val="004C3F67"/>
    <w:rsid w:val="004D786B"/>
    <w:rsid w:val="004F050C"/>
    <w:rsid w:val="00500BBA"/>
    <w:rsid w:val="00523106"/>
    <w:rsid w:val="005273C8"/>
    <w:rsid w:val="0053481D"/>
    <w:rsid w:val="005879C6"/>
    <w:rsid w:val="005A39DC"/>
    <w:rsid w:val="005B1B6E"/>
    <w:rsid w:val="005F76FD"/>
    <w:rsid w:val="00621F8D"/>
    <w:rsid w:val="00627203"/>
    <w:rsid w:val="006572D4"/>
    <w:rsid w:val="006601F3"/>
    <w:rsid w:val="00670B4E"/>
    <w:rsid w:val="00671A21"/>
    <w:rsid w:val="00696DDC"/>
    <w:rsid w:val="006D1252"/>
    <w:rsid w:val="006D489D"/>
    <w:rsid w:val="006D499E"/>
    <w:rsid w:val="006F0838"/>
    <w:rsid w:val="006F4FE0"/>
    <w:rsid w:val="00715C1B"/>
    <w:rsid w:val="00753883"/>
    <w:rsid w:val="0078760D"/>
    <w:rsid w:val="007A54CA"/>
    <w:rsid w:val="007E4B18"/>
    <w:rsid w:val="007E6D8C"/>
    <w:rsid w:val="008010B1"/>
    <w:rsid w:val="00803652"/>
    <w:rsid w:val="00810A85"/>
    <w:rsid w:val="008414A5"/>
    <w:rsid w:val="00863875"/>
    <w:rsid w:val="008B593E"/>
    <w:rsid w:val="008C3F0D"/>
    <w:rsid w:val="008C770E"/>
    <w:rsid w:val="008D5CF7"/>
    <w:rsid w:val="008E055A"/>
    <w:rsid w:val="0092305A"/>
    <w:rsid w:val="00930D66"/>
    <w:rsid w:val="009441BA"/>
    <w:rsid w:val="009511E9"/>
    <w:rsid w:val="00963495"/>
    <w:rsid w:val="0097545E"/>
    <w:rsid w:val="009862C5"/>
    <w:rsid w:val="009D21C4"/>
    <w:rsid w:val="009D7445"/>
    <w:rsid w:val="009F0462"/>
    <w:rsid w:val="009F1709"/>
    <w:rsid w:val="00A06185"/>
    <w:rsid w:val="00A1181A"/>
    <w:rsid w:val="00A1696B"/>
    <w:rsid w:val="00A637BB"/>
    <w:rsid w:val="00A803E6"/>
    <w:rsid w:val="00A93AF8"/>
    <w:rsid w:val="00AA61CA"/>
    <w:rsid w:val="00AB1A70"/>
    <w:rsid w:val="00AC4116"/>
    <w:rsid w:val="00AC5E9F"/>
    <w:rsid w:val="00AD7215"/>
    <w:rsid w:val="00AE3399"/>
    <w:rsid w:val="00AF516A"/>
    <w:rsid w:val="00B01817"/>
    <w:rsid w:val="00B42EBE"/>
    <w:rsid w:val="00B73F0A"/>
    <w:rsid w:val="00B73FE4"/>
    <w:rsid w:val="00BA25B4"/>
    <w:rsid w:val="00BA2A67"/>
    <w:rsid w:val="00BC44F2"/>
    <w:rsid w:val="00BD4CF7"/>
    <w:rsid w:val="00BF10ED"/>
    <w:rsid w:val="00C05465"/>
    <w:rsid w:val="00C05F74"/>
    <w:rsid w:val="00C62F50"/>
    <w:rsid w:val="00CB048A"/>
    <w:rsid w:val="00CD047D"/>
    <w:rsid w:val="00CF65D0"/>
    <w:rsid w:val="00D0264D"/>
    <w:rsid w:val="00D1712C"/>
    <w:rsid w:val="00D44397"/>
    <w:rsid w:val="00D47B91"/>
    <w:rsid w:val="00D62679"/>
    <w:rsid w:val="00D811C2"/>
    <w:rsid w:val="00D9658C"/>
    <w:rsid w:val="00DA00CD"/>
    <w:rsid w:val="00DA03EB"/>
    <w:rsid w:val="00DC7095"/>
    <w:rsid w:val="00DE65BD"/>
    <w:rsid w:val="00DF01E1"/>
    <w:rsid w:val="00E43C67"/>
    <w:rsid w:val="00E50DB3"/>
    <w:rsid w:val="00E52E74"/>
    <w:rsid w:val="00E87CAD"/>
    <w:rsid w:val="00EA3A2F"/>
    <w:rsid w:val="00EC3E77"/>
    <w:rsid w:val="00EF52D9"/>
    <w:rsid w:val="00EF561B"/>
    <w:rsid w:val="00F21DDB"/>
    <w:rsid w:val="00F45319"/>
    <w:rsid w:val="00F46718"/>
    <w:rsid w:val="00F46B15"/>
    <w:rsid w:val="00F653E3"/>
    <w:rsid w:val="00F83B8C"/>
    <w:rsid w:val="00F92008"/>
    <w:rsid w:val="00FC30C1"/>
    <w:rsid w:val="00FC45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16F45"/>
  <w15:docId w15:val="{F1AC51CA-4EDE-45A1-9FBF-C807DD9D4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 w:eastAsia="en-US" w:bidi="ar-SA"/>
      </w:rPr>
    </w:rPrDefault>
    <w:pPrDefault>
      <w:pPr>
        <w:spacing w:after="160" w:line="257"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399"/>
    <w:pPr>
      <w:spacing w:line="256" w:lineRule="auto"/>
    </w:pPr>
    <w:rPr>
      <w:rFonts w:asciiTheme="minorHAnsi" w:eastAsiaTheme="minorHAnsi" w:hAnsiTheme="minorHAnsi" w:cstheme="minorBidi"/>
      <w:lang w:val="en-US"/>
    </w:rPr>
  </w:style>
  <w:style w:type="paragraph" w:styleId="Heading1">
    <w:name w:val="heading 1"/>
    <w:basedOn w:val="Normal"/>
    <w:next w:val="Normal"/>
    <w:link w:val="Heading1Char"/>
    <w:uiPriority w:val="9"/>
    <w:rsid w:val="00AE3399"/>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rsid w:val="00AE3399"/>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rsid w:val="00AE3399"/>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rsid w:val="00AE3399"/>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rsid w:val="00AE3399"/>
    <w:pPr>
      <w:keepNext/>
      <w:keepLines/>
      <w:spacing w:before="240" w:after="80" w:line="259" w:lineRule="auto"/>
      <w:outlineLvl w:val="4"/>
    </w:pPr>
    <w:rPr>
      <w:sz w:val="20"/>
    </w:rPr>
  </w:style>
  <w:style w:type="paragraph" w:styleId="Heading6">
    <w:name w:val="heading 6"/>
    <w:basedOn w:val="Heading5"/>
    <w:next w:val="Normal"/>
    <w:link w:val="Heading6Char"/>
    <w:rsid w:val="00AE3399"/>
    <w:pPr>
      <w:spacing w:before="120" w:after="240"/>
      <w:outlineLvl w:val="5"/>
    </w:pPr>
  </w:style>
  <w:style w:type="paragraph" w:styleId="Heading7">
    <w:name w:val="heading 7"/>
    <w:basedOn w:val="Normal"/>
    <w:next w:val="Normal"/>
    <w:link w:val="Heading7Char"/>
    <w:uiPriority w:val="9"/>
    <w:unhideWhenUsed/>
    <w:rsid w:val="00AE3399"/>
    <w:pPr>
      <w:keepNext/>
      <w:keepLines/>
      <w:spacing w:before="240" w:after="240" w:line="259" w:lineRule="auto"/>
      <w:outlineLvl w:val="6"/>
    </w:pPr>
    <w:rPr>
      <w:rFonts w:eastAsiaTheme="majorEastAsia" w:cstheme="majorBidi"/>
      <w:iCs/>
      <w:sz w:val="24"/>
    </w:rPr>
  </w:style>
  <w:style w:type="paragraph" w:styleId="Heading8">
    <w:name w:val="heading 8"/>
    <w:basedOn w:val="Normal"/>
    <w:next w:val="Normal"/>
    <w:link w:val="Heading8Char"/>
    <w:uiPriority w:val="9"/>
    <w:unhideWhenUsed/>
    <w:rsid w:val="00AE3399"/>
    <w:pPr>
      <w:keepNext/>
      <w:keepLines/>
      <w:spacing w:before="160" w:after="240" w:line="259" w:lineRule="auto"/>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AE3399"/>
    <w:pPr>
      <w:keepNext/>
      <w:keepLines/>
      <w:spacing w:before="40" w:after="0" w:line="259" w:lineRule="auto"/>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unhideWhenUsed/>
    <w:rsid w:val="00AE339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E3399"/>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AE3399"/>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AE3399"/>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AE3399"/>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AE3399"/>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rsid w:val="00AE3399"/>
    <w:rPr>
      <w:rFonts w:asciiTheme="minorHAnsi" w:eastAsiaTheme="minorHAnsi" w:hAnsiTheme="minorHAnsi" w:cstheme="minorBidi"/>
      <w:sz w:val="20"/>
      <w:lang w:val="en-US"/>
    </w:rPr>
  </w:style>
  <w:style w:type="character" w:customStyle="1" w:styleId="Heading6Char">
    <w:name w:val="Heading 6 Char"/>
    <w:basedOn w:val="DefaultParagraphFont"/>
    <w:link w:val="Heading6"/>
    <w:rsid w:val="00AE3399"/>
    <w:rPr>
      <w:rFonts w:asciiTheme="minorHAnsi" w:eastAsiaTheme="minorHAnsi" w:hAnsiTheme="minorHAnsi" w:cstheme="minorBidi"/>
      <w:sz w:val="20"/>
      <w:lang w:val="en-US"/>
    </w:rPr>
  </w:style>
  <w:style w:type="character" w:customStyle="1" w:styleId="Heading7Char">
    <w:name w:val="Heading 7 Char"/>
    <w:basedOn w:val="DefaultParagraphFont"/>
    <w:link w:val="Heading7"/>
    <w:uiPriority w:val="9"/>
    <w:rsid w:val="00AE3399"/>
    <w:rPr>
      <w:rFonts w:asciiTheme="minorHAnsi" w:eastAsiaTheme="majorEastAsia" w:hAnsiTheme="minorHAnsi" w:cstheme="majorBidi"/>
      <w:iCs/>
      <w:sz w:val="24"/>
      <w:lang w:val="en-US"/>
    </w:rPr>
  </w:style>
  <w:style w:type="character" w:customStyle="1" w:styleId="Heading8Char">
    <w:name w:val="Heading 8 Char"/>
    <w:basedOn w:val="DefaultParagraphFont"/>
    <w:link w:val="Heading8"/>
    <w:uiPriority w:val="9"/>
    <w:rsid w:val="00AE3399"/>
    <w:rPr>
      <w:rFonts w:asciiTheme="minorHAnsi" w:eastAsiaTheme="majorEastAsia" w:hAnsiTheme="minorHAnsi" w:cstheme="majorBidi"/>
      <w:szCs w:val="21"/>
      <w:lang w:val="en-US"/>
    </w:rPr>
  </w:style>
  <w:style w:type="character" w:customStyle="1" w:styleId="Heading9Char">
    <w:name w:val="Heading 9 Char"/>
    <w:basedOn w:val="DefaultParagraphFont"/>
    <w:link w:val="Heading9"/>
    <w:uiPriority w:val="9"/>
    <w:semiHidden/>
    <w:rsid w:val="00AE3399"/>
    <w:rPr>
      <w:rFonts w:asciiTheme="majorHAnsi" w:eastAsiaTheme="majorEastAsia" w:hAnsiTheme="majorHAnsi" w:cstheme="majorBidi"/>
      <w:i/>
      <w:iCs/>
      <w:sz w:val="21"/>
      <w:szCs w:val="21"/>
      <w:lang w:val="en-US"/>
    </w:rPr>
  </w:style>
  <w:style w:type="character" w:customStyle="1" w:styleId="P-Bold">
    <w:name w:val="P - Bold"/>
    <w:uiPriority w:val="1"/>
    <w:qFormat/>
    <w:rsid w:val="00AE3399"/>
    <w:rPr>
      <w:rFonts w:ascii="Arial" w:hAnsi="Arial"/>
      <w:b/>
      <w:sz w:val="22"/>
      <w:bdr w:val="none" w:sz="0" w:space="0" w:color="auto"/>
      <w:shd w:val="clear" w:color="auto" w:fill="73FDD6"/>
    </w:rPr>
  </w:style>
  <w:style w:type="paragraph" w:customStyle="1" w:styleId="P-Callout">
    <w:name w:val="P - Callout"/>
    <w:basedOn w:val="Normal"/>
    <w:next w:val="Normal"/>
    <w:qFormat/>
    <w:rsid w:val="00AE3399"/>
    <w:pPr>
      <w:shd w:val="clear" w:color="auto" w:fill="E2EFD9" w:themeFill="accent6" w:themeFillTint="33"/>
      <w:spacing w:before="120" w:after="360" w:line="259" w:lineRule="auto"/>
      <w:mirrorIndents/>
    </w:pPr>
    <w:rPr>
      <w:rFonts w:eastAsia="Arial"/>
      <w:lang w:val="en"/>
    </w:rPr>
  </w:style>
  <w:style w:type="character" w:customStyle="1" w:styleId="P-Keyword">
    <w:name w:val="P - Keyword"/>
    <w:uiPriority w:val="1"/>
    <w:qFormat/>
    <w:rsid w:val="00AE3399"/>
    <w:rPr>
      <w:rFonts w:ascii="Arial" w:hAnsi="Arial"/>
      <w:b/>
      <w:color w:val="auto"/>
      <w:sz w:val="22"/>
      <w:u w:val="single"/>
      <w:bdr w:val="none" w:sz="0" w:space="0" w:color="auto"/>
      <w:shd w:val="clear" w:color="auto" w:fill="FF8AD8"/>
    </w:rPr>
  </w:style>
  <w:style w:type="paragraph" w:customStyle="1" w:styleId="L-Numbers">
    <w:name w:val="L - Numbers"/>
    <w:basedOn w:val="Normal"/>
    <w:qFormat/>
    <w:rsid w:val="00AE3399"/>
    <w:pPr>
      <w:numPr>
        <w:numId w:val="50"/>
      </w:numPr>
      <w:spacing w:before="160" w:line="300" w:lineRule="auto"/>
    </w:pPr>
    <w:rPr>
      <w:rFonts w:eastAsia="Arial"/>
      <w:lang w:val="en"/>
    </w:rPr>
  </w:style>
  <w:style w:type="paragraph" w:customStyle="1" w:styleId="L-Bullets">
    <w:name w:val="L - Bullets"/>
    <w:basedOn w:val="Normal"/>
    <w:qFormat/>
    <w:rsid w:val="00AE3399"/>
    <w:pPr>
      <w:numPr>
        <w:numId w:val="6"/>
      </w:numPr>
      <w:spacing w:before="120" w:after="120" w:line="300" w:lineRule="auto"/>
    </w:pPr>
    <w:rPr>
      <w:rFonts w:eastAsia="Arial"/>
      <w:lang w:val="en"/>
    </w:rPr>
  </w:style>
  <w:style w:type="character" w:customStyle="1" w:styleId="P-URL">
    <w:name w:val="P - URL"/>
    <w:basedOn w:val="DefaultParagraphFont"/>
    <w:uiPriority w:val="1"/>
    <w:qFormat/>
    <w:rsid w:val="00AE3399"/>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AE3399"/>
    <w:rPr>
      <w:rFonts w:ascii="Arial" w:hAnsi="Arial"/>
      <w:i/>
      <w:color w:val="auto"/>
      <w:sz w:val="22"/>
      <w:bdr w:val="none" w:sz="0" w:space="0" w:color="auto"/>
      <w:shd w:val="clear" w:color="auto" w:fill="FFFC00"/>
    </w:rPr>
  </w:style>
  <w:style w:type="character" w:customStyle="1" w:styleId="P-Code">
    <w:name w:val="P - Code"/>
    <w:uiPriority w:val="1"/>
    <w:qFormat/>
    <w:rsid w:val="00AE3399"/>
    <w:rPr>
      <w:rFonts w:ascii="Courier" w:hAnsi="Courier"/>
      <w:sz w:val="22"/>
      <w:bdr w:val="none" w:sz="0" w:space="0" w:color="auto"/>
      <w:shd w:val="clear" w:color="auto" w:fill="D5FC79"/>
    </w:rPr>
  </w:style>
  <w:style w:type="paragraph" w:customStyle="1" w:styleId="H1-Section">
    <w:name w:val="H1 - Section"/>
    <w:basedOn w:val="Heading1"/>
    <w:next w:val="Normal"/>
    <w:qFormat/>
    <w:rsid w:val="00AE3399"/>
    <w:pPr>
      <w:spacing w:before="400" w:after="160"/>
    </w:pPr>
    <w:rPr>
      <w:rFonts w:asciiTheme="minorHAnsi" w:eastAsiaTheme="minorHAnsi" w:hAnsiTheme="minorHAnsi" w:cstheme="minorBidi"/>
      <w:b/>
      <w:color w:val="auto"/>
      <w:sz w:val="36"/>
      <w:szCs w:val="40"/>
    </w:rPr>
  </w:style>
  <w:style w:type="paragraph" w:customStyle="1" w:styleId="H2-Heading">
    <w:name w:val="H2 - Heading"/>
    <w:basedOn w:val="Heading2"/>
    <w:next w:val="Normal"/>
    <w:qFormat/>
    <w:rsid w:val="00AE3399"/>
    <w:pPr>
      <w:spacing w:before="280" w:after="160"/>
    </w:pPr>
    <w:rPr>
      <w:rFonts w:asciiTheme="minorHAnsi" w:eastAsiaTheme="minorHAnsi" w:hAnsiTheme="minorHAnsi" w:cstheme="minorBidi"/>
      <w:b/>
      <w:color w:val="auto"/>
      <w:sz w:val="28"/>
      <w:szCs w:val="32"/>
    </w:rPr>
  </w:style>
  <w:style w:type="paragraph" w:customStyle="1" w:styleId="P-CalloutHeading">
    <w:name w:val="P - Callout Heading"/>
    <w:next w:val="Normal"/>
    <w:qFormat/>
    <w:rsid w:val="00AE3399"/>
    <w:pPr>
      <w:shd w:val="clear" w:color="auto" w:fill="C5E0B3" w:themeFill="accent6" w:themeFillTint="66"/>
      <w:spacing w:before="360" w:line="259" w:lineRule="auto"/>
      <w:mirrorIndents/>
    </w:pPr>
    <w:rPr>
      <w:rFonts w:asciiTheme="minorHAnsi" w:eastAsia="Arial" w:hAnsiTheme="minorHAnsi" w:cstheme="minorBidi"/>
      <w:b/>
      <w:color w:val="434343"/>
      <w:sz w:val="24"/>
      <w:szCs w:val="28"/>
    </w:rPr>
  </w:style>
  <w:style w:type="paragraph" w:customStyle="1" w:styleId="P-Regular">
    <w:name w:val="P - Regular"/>
    <w:basedOn w:val="Normal"/>
    <w:qFormat/>
    <w:rsid w:val="00AE3399"/>
    <w:pPr>
      <w:spacing w:before="120" w:after="120" w:line="259" w:lineRule="auto"/>
    </w:pPr>
    <w:rPr>
      <w:rFonts w:eastAsia="Arial"/>
      <w:lang w:val="en"/>
    </w:rPr>
  </w:style>
  <w:style w:type="paragraph" w:customStyle="1" w:styleId="H3-Subheading">
    <w:name w:val="H3 - Subheading"/>
    <w:basedOn w:val="Heading3"/>
    <w:next w:val="Normal"/>
    <w:qFormat/>
    <w:rsid w:val="00AE3399"/>
    <w:pPr>
      <w:keepNext w:val="0"/>
      <w:keepLines w:val="0"/>
      <w:spacing w:before="320" w:after="80"/>
      <w:mirrorIndents/>
    </w:pPr>
    <w:rPr>
      <w:rFonts w:asciiTheme="minorHAnsi" w:eastAsiaTheme="minorHAnsi" w:hAnsiTheme="minorHAnsi" w:cstheme="minorBidi"/>
      <w:b/>
      <w:color w:val="auto"/>
      <w:szCs w:val="28"/>
    </w:rPr>
  </w:style>
  <w:style w:type="paragraph" w:customStyle="1" w:styleId="IMG-Caption">
    <w:name w:val="IMG - Caption"/>
    <w:next w:val="Normal"/>
    <w:qFormat/>
    <w:rsid w:val="00AE3399"/>
    <w:pPr>
      <w:spacing w:before="120" w:after="240" w:line="259" w:lineRule="auto"/>
      <w:jc w:val="center"/>
    </w:pPr>
    <w:rPr>
      <w:rFonts w:asciiTheme="minorHAnsi" w:eastAsia="Arial" w:hAnsiTheme="minorHAnsi" w:cstheme="minorBidi"/>
      <w:b/>
      <w:color w:val="FF0000"/>
      <w:sz w:val="20"/>
    </w:rPr>
  </w:style>
  <w:style w:type="paragraph" w:customStyle="1" w:styleId="SC-Heading">
    <w:name w:val="SC - Heading"/>
    <w:next w:val="H1-Section"/>
    <w:qFormat/>
    <w:rsid w:val="00AE3399"/>
    <w:pPr>
      <w:spacing w:before="240" w:after="240" w:line="259" w:lineRule="auto"/>
    </w:pPr>
    <w:rPr>
      <w:rFonts w:asciiTheme="minorHAnsi" w:eastAsiaTheme="majorEastAsia" w:hAnsiTheme="minorHAnsi" w:cstheme="majorBidi"/>
      <w:b/>
      <w:iCs/>
      <w:color w:val="FF0000"/>
      <w:sz w:val="24"/>
    </w:rPr>
  </w:style>
  <w:style w:type="paragraph" w:customStyle="1" w:styleId="SC-Link">
    <w:name w:val="SC - Link"/>
    <w:qFormat/>
    <w:rsid w:val="00AE3399"/>
    <w:pPr>
      <w:spacing w:before="200" w:after="240" w:line="259" w:lineRule="auto"/>
    </w:pPr>
    <w:rPr>
      <w:rFonts w:asciiTheme="minorHAnsi" w:eastAsiaTheme="majorEastAsia" w:hAnsiTheme="minorHAnsi" w:cstheme="majorBidi"/>
      <w:b/>
      <w:color w:val="00B050"/>
      <w:szCs w:val="21"/>
    </w:rPr>
  </w:style>
  <w:style w:type="paragraph" w:customStyle="1" w:styleId="P-Source">
    <w:name w:val="P - Source"/>
    <w:qFormat/>
    <w:rsid w:val="00AE3399"/>
    <w:pPr>
      <w:shd w:val="solid" w:color="auto" w:fill="auto"/>
      <w:spacing w:line="259" w:lineRule="auto"/>
    </w:pPr>
    <w:rPr>
      <w:rFonts w:ascii="Courier" w:eastAsia="Arial" w:hAnsi="Courier" w:cs="Consolas"/>
      <w:szCs w:val="21"/>
    </w:rPr>
  </w:style>
  <w:style w:type="paragraph" w:customStyle="1" w:styleId="L-Regular">
    <w:name w:val="L - Regular"/>
    <w:basedOn w:val="L-Numbers"/>
    <w:qFormat/>
    <w:rsid w:val="00AE3399"/>
    <w:pPr>
      <w:numPr>
        <w:numId w:val="0"/>
      </w:numPr>
      <w:ind w:left="720"/>
    </w:pPr>
  </w:style>
  <w:style w:type="paragraph" w:customStyle="1" w:styleId="L-Source">
    <w:name w:val="L - Source"/>
    <w:basedOn w:val="P-Source"/>
    <w:rsid w:val="00AE3399"/>
    <w:pPr>
      <w:shd w:val="pct50" w:color="D9E2F3" w:themeColor="accent1" w:themeTint="33" w:fill="auto"/>
      <w:ind w:left="720"/>
    </w:pPr>
  </w:style>
  <w:style w:type="table" w:styleId="TableGrid">
    <w:name w:val="Table Grid"/>
    <w:basedOn w:val="TableNormal"/>
    <w:uiPriority w:val="39"/>
    <w:rsid w:val="00AE3399"/>
    <w:pPr>
      <w:spacing w:line="240" w:lineRule="auto"/>
    </w:pPr>
    <w:rPr>
      <w:rFonts w:asciiTheme="minorHAnsi" w:eastAsia="Arial"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AE3399"/>
    <w:rPr>
      <w:rFonts w:ascii="Courier" w:hAnsi="Courier"/>
      <w:b/>
      <w:bdr w:val="none" w:sz="0" w:space="0" w:color="auto"/>
      <w:shd w:val="clear" w:color="auto" w:fill="F4D3D2"/>
    </w:rPr>
  </w:style>
  <w:style w:type="paragraph" w:customStyle="1" w:styleId="SC-Source">
    <w:name w:val="SC - Source"/>
    <w:basedOn w:val="P-Source"/>
    <w:qFormat/>
    <w:rsid w:val="00AE3399"/>
    <w:pPr>
      <w:shd w:val="pct50" w:color="D9E2F3" w:themeColor="accent1" w:themeTint="33" w:fill="auto"/>
    </w:pPr>
  </w:style>
  <w:style w:type="paragraph" w:customStyle="1" w:styleId="SP-Editorial">
    <w:name w:val="SP - Editorial"/>
    <w:next w:val="P-Regular"/>
    <w:qFormat/>
    <w:rsid w:val="00AE3399"/>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line="259" w:lineRule="auto"/>
    </w:pPr>
    <w:rPr>
      <w:rFonts w:asciiTheme="minorHAnsi" w:eastAsia="Arial" w:hAnsiTheme="minorHAnsi" w:cstheme="minorBidi"/>
      <w:b/>
    </w:rPr>
  </w:style>
  <w:style w:type="paragraph" w:customStyle="1" w:styleId="H4-Subheading">
    <w:name w:val="H4 - Subheading"/>
    <w:basedOn w:val="Heading4"/>
    <w:next w:val="Normal"/>
    <w:qFormat/>
    <w:rsid w:val="00AE3399"/>
    <w:pPr>
      <w:spacing w:before="280" w:after="280"/>
    </w:pPr>
    <w:rPr>
      <w:rFonts w:asciiTheme="minorHAnsi" w:eastAsiaTheme="minorHAnsi" w:hAnsiTheme="minorHAnsi" w:cstheme="minorBidi"/>
      <w:b/>
      <w:i w:val="0"/>
      <w:iCs w:val="0"/>
      <w:color w:val="auto"/>
      <w:szCs w:val="24"/>
    </w:rPr>
  </w:style>
  <w:style w:type="paragraph" w:customStyle="1" w:styleId="P-Quote">
    <w:name w:val="P - Quote"/>
    <w:rsid w:val="00AE3399"/>
    <w:pPr>
      <w:spacing w:after="0" w:line="276" w:lineRule="auto"/>
    </w:pPr>
    <w:rPr>
      <w:rFonts w:ascii="Arial" w:eastAsia="Arial" w:hAnsi="Arial" w:cs="Arial"/>
      <w:i/>
      <w:iCs/>
    </w:rPr>
  </w:style>
  <w:style w:type="paragraph" w:customStyle="1" w:styleId="H1-Chapter">
    <w:name w:val="H1 - Chapter"/>
    <w:basedOn w:val="Normal"/>
    <w:next w:val="P-Regular"/>
    <w:qFormat/>
    <w:rsid w:val="00AE3399"/>
    <w:pPr>
      <w:spacing w:after="0" w:line="240" w:lineRule="auto"/>
      <w:contextualSpacing/>
      <w:jc w:val="right"/>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E3399"/>
    <w:rPr>
      <w:color w:val="0000FF"/>
      <w:u w:val="single"/>
    </w:rPr>
  </w:style>
  <w:style w:type="paragraph" w:styleId="Header">
    <w:name w:val="header"/>
    <w:basedOn w:val="Normal"/>
    <w:link w:val="HeaderChar"/>
    <w:uiPriority w:val="99"/>
    <w:semiHidden/>
    <w:rsid w:val="005C177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C177B"/>
    <w:rPr>
      <w:lang w:val="en-US"/>
    </w:rPr>
  </w:style>
  <w:style w:type="paragraph" w:styleId="Footer">
    <w:name w:val="footer"/>
    <w:basedOn w:val="Normal"/>
    <w:link w:val="FooterChar"/>
    <w:uiPriority w:val="99"/>
    <w:semiHidden/>
    <w:rsid w:val="005C177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C177B"/>
    <w:rPr>
      <w:lang w:val="en-US"/>
    </w:rPr>
  </w:style>
  <w:style w:type="character" w:styleId="CommentReference">
    <w:name w:val="annotation reference"/>
    <w:basedOn w:val="DefaultParagraphFont"/>
    <w:uiPriority w:val="99"/>
    <w:semiHidden/>
    <w:unhideWhenUsed/>
    <w:rsid w:val="00BA7855"/>
    <w:rPr>
      <w:sz w:val="16"/>
      <w:szCs w:val="16"/>
    </w:rPr>
  </w:style>
  <w:style w:type="paragraph" w:styleId="CommentText">
    <w:name w:val="annotation text"/>
    <w:basedOn w:val="Normal"/>
    <w:link w:val="CommentTextChar"/>
    <w:uiPriority w:val="99"/>
    <w:semiHidden/>
    <w:unhideWhenUsed/>
    <w:rsid w:val="00BA7855"/>
    <w:pPr>
      <w:spacing w:line="240" w:lineRule="auto"/>
    </w:pPr>
    <w:rPr>
      <w:sz w:val="20"/>
      <w:szCs w:val="20"/>
    </w:rPr>
  </w:style>
  <w:style w:type="character" w:customStyle="1" w:styleId="CommentTextChar">
    <w:name w:val="Comment Text Char"/>
    <w:basedOn w:val="DefaultParagraphFont"/>
    <w:link w:val="CommentText"/>
    <w:uiPriority w:val="99"/>
    <w:semiHidden/>
    <w:rsid w:val="00BA7855"/>
    <w:rPr>
      <w:sz w:val="20"/>
      <w:szCs w:val="20"/>
      <w:lang w:val="en-US"/>
    </w:rPr>
  </w:style>
  <w:style w:type="paragraph" w:styleId="CommentSubject">
    <w:name w:val="annotation subject"/>
    <w:basedOn w:val="CommentText"/>
    <w:next w:val="CommentText"/>
    <w:link w:val="CommentSubjectChar"/>
    <w:uiPriority w:val="99"/>
    <w:semiHidden/>
    <w:unhideWhenUsed/>
    <w:rsid w:val="00BA7855"/>
    <w:rPr>
      <w:b/>
      <w:bCs/>
    </w:rPr>
  </w:style>
  <w:style w:type="character" w:customStyle="1" w:styleId="CommentSubjectChar">
    <w:name w:val="Comment Subject Char"/>
    <w:basedOn w:val="CommentTextChar"/>
    <w:link w:val="CommentSubject"/>
    <w:uiPriority w:val="99"/>
    <w:semiHidden/>
    <w:rsid w:val="00BA7855"/>
    <w:rPr>
      <w:b/>
      <w:bCs/>
      <w:sz w:val="20"/>
      <w:szCs w:val="20"/>
      <w:lang w:val="en-US"/>
    </w:rPr>
  </w:style>
  <w:style w:type="paragraph" w:styleId="BalloonText">
    <w:name w:val="Balloon Text"/>
    <w:basedOn w:val="Normal"/>
    <w:link w:val="BalloonTextChar"/>
    <w:uiPriority w:val="99"/>
    <w:semiHidden/>
    <w:unhideWhenUsed/>
    <w:rsid w:val="00BA7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855"/>
    <w:rPr>
      <w:rFonts w:ascii="Segoe UI" w:hAnsi="Segoe UI" w:cs="Segoe UI"/>
      <w:sz w:val="18"/>
      <w:szCs w:val="18"/>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1A2A28"/>
    <w:rPr>
      <w:color w:val="605E5C"/>
      <w:shd w:val="clear" w:color="auto" w:fill="E1DFDD"/>
    </w:rPr>
  </w:style>
  <w:style w:type="paragraph" w:styleId="Index1">
    <w:name w:val="index 1"/>
    <w:basedOn w:val="Normal"/>
    <w:next w:val="Normal"/>
    <w:autoRedefine/>
    <w:uiPriority w:val="99"/>
    <w:semiHidden/>
    <w:unhideWhenUsed/>
    <w:rsid w:val="007E6D8C"/>
    <w:pPr>
      <w:spacing w:after="0" w:line="240" w:lineRule="auto"/>
      <w:ind w:left="220" w:hanging="220"/>
    </w:pPr>
  </w:style>
  <w:style w:type="paragraph" w:styleId="Index2">
    <w:name w:val="index 2"/>
    <w:basedOn w:val="Normal"/>
    <w:next w:val="Normal"/>
    <w:autoRedefine/>
    <w:uiPriority w:val="99"/>
    <w:semiHidden/>
    <w:unhideWhenUsed/>
    <w:rsid w:val="007E6D8C"/>
    <w:pPr>
      <w:spacing w:after="0" w:line="240" w:lineRule="auto"/>
      <w:ind w:left="440" w:hanging="220"/>
    </w:pPr>
  </w:style>
  <w:style w:type="paragraph" w:customStyle="1" w:styleId="L2-Bullets">
    <w:name w:val="L2 - Bullets"/>
    <w:basedOn w:val="L-Bullets"/>
    <w:qFormat/>
    <w:rsid w:val="00AE3399"/>
    <w:pPr>
      <w:numPr>
        <w:numId w:val="58"/>
      </w:numPr>
      <w:ind w:left="1080"/>
    </w:pPr>
  </w:style>
  <w:style w:type="paragraph" w:customStyle="1" w:styleId="L3-Bullets">
    <w:name w:val="L3 - Bullets"/>
    <w:basedOn w:val="L2-Bullets"/>
    <w:qFormat/>
    <w:rsid w:val="00AE3399"/>
    <w:pPr>
      <w:numPr>
        <w:numId w:val="59"/>
      </w:numPr>
      <w:ind w:left="1434" w:hanging="357"/>
    </w:pPr>
  </w:style>
  <w:style w:type="paragraph" w:customStyle="1" w:styleId="L2-Numbers">
    <w:name w:val="L2 - Numbers"/>
    <w:basedOn w:val="L-Numbers"/>
    <w:qFormat/>
    <w:rsid w:val="00AE3399"/>
    <w:pPr>
      <w:numPr>
        <w:numId w:val="57"/>
      </w:numPr>
    </w:pPr>
  </w:style>
  <w:style w:type="paragraph" w:customStyle="1" w:styleId="L2-Alphabets">
    <w:name w:val="L2 - Alphabets"/>
    <w:basedOn w:val="L-Numbers"/>
    <w:qFormat/>
    <w:rsid w:val="00AE3399"/>
    <w:pPr>
      <w:numPr>
        <w:numId w:val="56"/>
      </w:numPr>
    </w:pPr>
  </w:style>
  <w:style w:type="paragraph" w:customStyle="1" w:styleId="L3-Numbers">
    <w:name w:val="L3 - Numbers"/>
    <w:basedOn w:val="L2-Numbers"/>
    <w:qFormat/>
    <w:rsid w:val="00AE3399"/>
    <w:pPr>
      <w:numPr>
        <w:numId w:val="55"/>
      </w:numPr>
      <w:tabs>
        <w:tab w:val="num" w:pos="360"/>
      </w:tabs>
      <w:ind w:left="1435" w:hanging="24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github.com/PacktPublishing/Adobe-Animate-2021-Professional-Techniques"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customXml" Target="../customXml/item5.xml"/><Relationship Id="rId5" Type="http://schemas.openxmlformats.org/officeDocument/2006/relationships/settings" Target="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customXml" Target="../customXml/item4.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customXml" Target="../customXml/item3.xml"/><Relationship Id="rId8" Type="http://schemas.openxmlformats.org/officeDocument/2006/relationships/image" Target="media/image1.jp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mir\Documents\Chapter%20Tools%20and%20Templates\New%20Chapter%20template\Chap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lzwBRYBu964w+ZDIUjjECn1gAnw==">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</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F0722B58C1B4F6479F5D6A8E069F2686" ma:contentTypeVersion="20" ma:contentTypeDescription="Create a new document." ma:contentTypeScope="" ma:versionID="d7d03c973b4eb11b60ad56b17287f97f">
  <xsd:schema xmlns:xsd="http://www.w3.org/2001/XMLSchema" xmlns:xs="http://www.w3.org/2001/XMLSchema" xmlns:p="http://schemas.microsoft.com/office/2006/metadata/properties" xmlns:ns2="f4287df7-c0e0-444d-ba8d-6c830a3079b3" xmlns:ns3="c866c9ed-2f7a-4860-bf57-8153ff3a210a" targetNamespace="http://schemas.microsoft.com/office/2006/metadata/properties" ma:root="true" ma:fieldsID="a4194f7fd7503b83ff4cceb4219e2385" ns2:_="" ns3:_="">
    <xsd:import namespace="f4287df7-c0e0-444d-ba8d-6c830a3079b3"/>
    <xsd:import namespace="c866c9ed-2f7a-4860-bf57-8153ff3a210a"/>
    <xsd:element name="properties">
      <xsd:complexType>
        <xsd:sequence>
          <xsd:element name="documentManagement">
            <xsd:complexType>
              <xsd:all>
                <xsd:element ref="ns2:AssetNumber" minOccurs="0"/>
                <xsd:element ref="ns2:AssetStage" minOccurs="0"/>
                <xsd:element ref="ns2:AssetType" minOccurs="0"/>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Category" minOccurs="0"/>
                <xsd:element ref="ns2:Early_x0020_Access" minOccurs="0"/>
                <xsd:element ref="ns2:MediaLengthInSeconds" minOccurs="0"/>
                <xsd:element ref="ns2:PlagiarismOriginality" minOccurs="0"/>
                <xsd:element ref="ns2:NoteforSel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287df7-c0e0-444d-ba8d-6c830a3079b3" elementFormDefault="qualified">
    <xsd:import namespace="http://schemas.microsoft.com/office/2006/documentManagement/types"/>
    <xsd:import namespace="http://schemas.microsoft.com/office/infopath/2007/PartnerControls"/>
    <xsd:element name="AssetNumber" ma:index="8" nillable="true" ma:displayName="Asset Number" ma:description="This is the asset number of the project and no asset type should have same numbers" ma:format="Dropdown" ma:internalName="AssetNumber">
      <xsd:simpleType>
        <xsd:union memberTypes="dms:Text">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enumeration value="14"/>
              <xsd:enumeration value="15"/>
              <xsd:enumeration value="16"/>
              <xsd:enumeration value="17"/>
              <xsd:enumeration value="18"/>
              <xsd:enumeration value="19"/>
              <xsd:enumeration value="20"/>
              <xsd:enumeration value="21"/>
              <xsd:enumeration value="22"/>
              <xsd:enumeration value="23"/>
              <xsd:enumeration value="24"/>
              <xsd:enumeration value="25"/>
              <xsd:enumeration value="26"/>
              <xsd:enumeration value="27"/>
              <xsd:enumeration value="28"/>
              <xsd:enumeration value="29"/>
              <xsd:enumeration value="30"/>
              <xsd:enumeration value="31"/>
              <xsd:enumeration value="32"/>
              <xsd:enumeration value="33"/>
              <xsd:enumeration value="34"/>
              <xsd:enumeration value="35"/>
              <xsd:enumeration value="36"/>
              <xsd:enumeration value="37"/>
              <xsd:enumeration value="38"/>
              <xsd:enumeration value="39"/>
              <xsd:enumeration value="40"/>
            </xsd:restriction>
          </xsd:simpleType>
        </xsd:union>
      </xsd:simpleType>
    </xsd:element>
    <xsd:element name="AssetStage" ma:index="9" nillable="true" ma:displayName="Asset Stage" ma:description="This is the current stage of the asset." ma:format="Dropdown" ma:internalName="AssetStage">
      <xsd:simpleType>
        <xsd:union memberTypes="dms:Text">
          <xsd:simpleType>
            <xsd:restriction base="dms:Choice">
              <xsd:enumeration value="Draft Submission"/>
              <xsd:enumeration value="Preliminary Draft Revision"/>
              <xsd:enumeration value="Revision Submission"/>
              <xsd:enumeration value="Preliminary Draft Acceptance"/>
              <xsd:enumeration value="Technical Review Sent"/>
              <xsd:enumeration value="Technical Review Received"/>
              <xsd:enumeration value="Rewrites Sent"/>
              <xsd:enumeration value="Final Draft Submission"/>
              <xsd:enumeration value="Final Draft Revision"/>
              <xsd:enumeration value="Final Draft Revision Received"/>
              <xsd:enumeration value="Final Draft Acceptance"/>
              <xsd:enumeration value="Technical Editing"/>
              <xsd:enumeration value="Copy Edit Submission"/>
              <xsd:enumeration value="Copy Editing Done"/>
              <xsd:enumeration value="Placed for Indexing"/>
              <xsd:enumeration value="Indexing Done"/>
              <xsd:enumeration value="Layout Done"/>
              <xsd:enumeration value="Proof Read Submission"/>
              <xsd:enumeration value="Proof Reading Done"/>
              <xsd:enumeration value="PR - CDE Checks"/>
              <xsd:enumeration value="Pre Final"/>
              <xsd:enumeration value="Prefinal Submission"/>
              <xsd:enumeration value="Prefinal Review"/>
              <xsd:enumeration value="Author - CDE Checks"/>
              <xsd:enumeration value="Finals Completed"/>
              <xsd:enumeration value="Editor Finalization"/>
              <xsd:enumeration value="Indexer Finalization"/>
              <xsd:enumeration value="Production Designer Finalization"/>
              <xsd:enumeration value="Portfolio Director Checks"/>
              <xsd:enumeration value="Upload"/>
              <xsd:enumeration value="Graphic and Code Bundle"/>
              <xsd:enumeration value="Post Upload"/>
              <xsd:enumeration value="Published"/>
            </xsd:restriction>
          </xsd:simpleType>
        </xsd:union>
      </xsd:simpleType>
    </xsd:element>
    <xsd:element name="AssetType" ma:index="10" nillable="true" ma:displayName="Asset Type" ma:description="This is the type of Asset related to the product development" ma:format="Dropdown" ma:internalName="AssetType">
      <xsd:simpleType>
        <xsd:restriction base="dms:Choice">
          <xsd:enumeration value="Chapter"/>
          <xsd:enumeration value="Video"/>
          <xsd:enumeration value="Index"/>
          <xsd:enumeration value="Front Matter"/>
          <xsd:enumeration value="Back Matter"/>
          <xsd:enumeration value="Code"/>
          <xsd:enumeration value="Book"/>
          <xsd:enumeration value="Other"/>
        </xsd:restriction>
      </xsd:simple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ternalName="MediaServiceDateTaken" ma:readOnly="true">
      <xsd:simpleType>
        <xsd:restriction base="dms:Text"/>
      </xsd:simpleType>
    </xsd:element>
    <xsd:element name="MediaServiceLocation" ma:index="22" nillable="true" ma:displayName="Location" ma:internalName="MediaServiceLocation" ma:readOnly="true">
      <xsd:simpleType>
        <xsd:restriction base="dms:Text"/>
      </xsd:simpleType>
    </xsd:element>
    <xsd:element name="Category" ma:index="23" nillable="true" ma:displayName="Category" ma:format="Dropdown" ma:internalName="Category">
      <xsd:simpleType>
        <xsd:union memberTypes="dms:Text">
          <xsd:simpleType>
            <xsd:restriction base="dms:Choice">
              <xsd:enumeration value="A&amp;C"/>
              <xsd:enumeration value="C&amp;T"/>
              <xsd:enumeration value="Programming"/>
              <xsd:enumeration value="Data"/>
            </xsd:restriction>
          </xsd:simpleType>
        </xsd:union>
      </xsd:simpleType>
    </xsd:element>
    <xsd:element name="Early_x0020_Access" ma:index="24" nillable="true" ma:displayName="Early Access" ma:default="0" ma:description="This is an option which you select when you want the chapter to be a part of the Early Access" ma:internalName="Early_x0020_Access">
      <xsd:simpleType>
        <xsd:restriction base="dms:Boolean"/>
      </xsd:simpleType>
    </xsd:element>
    <xsd:element name="MediaLengthInSeconds" ma:index="25" nillable="true" ma:displayName="Length (seconds)" ma:internalName="MediaLengthInSeconds" ma:readOnly="true">
      <xsd:simpleType>
        <xsd:restriction base="dms:Unknown"/>
      </xsd:simpleType>
    </xsd:element>
    <xsd:element name="PlagiarismOriginality" ma:index="26" nillable="true" ma:displayName="Plagiarism Originality" ma:description="This is a column to fill the plagiarism originality scores" ma:format="Dropdown" ma:internalName="PlagiarismOriginality" ma:percentage="FALSE">
      <xsd:simpleType>
        <xsd:restriction base="dms:Number"/>
      </xsd:simpleType>
    </xsd:element>
    <xsd:element name="NoteforSelf" ma:index="27" nillable="true" ma:displayName="Note for Self" ma:format="Dropdown" ma:internalName="NoteforSelf">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AssetType xmlns="f4287df7-c0e0-444d-ba8d-6c830a3079b3" xsi:nil="true"/>
    <AssetNumber xmlns="f4287df7-c0e0-444d-ba8d-6c830a3079b3" xsi:nil="true"/>
    <Early_x0020_Access xmlns="f4287df7-c0e0-444d-ba8d-6c830a3079b3">false</Early_x0020_Access>
    <AssetStage xmlns="f4287df7-c0e0-444d-ba8d-6c830a3079b3" xsi:nil="true"/>
    <Category xmlns="f4287df7-c0e0-444d-ba8d-6c830a3079b3" xsi:nil="true"/>
    <NoteforSelf xmlns="f4287df7-c0e0-444d-ba8d-6c830a3079b3" xsi:nil="true"/>
    <PlagiarismOriginality xmlns="f4287df7-c0e0-444d-ba8d-6c830a3079b3" xsi:nil="true"/>
  </documentManagement>
</p:properties>
</file>

<file path=customXml/itemProps1.xml><?xml version="1.0" encoding="utf-8"?>
<ds:datastoreItem xmlns:ds="http://schemas.openxmlformats.org/officeDocument/2006/customXml" ds:itemID="{9706EFC0-75B8-44F9-8DD6-9EAE533FA5F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C400A79-AD51-404E-AEEE-7C69C26007BB}"/>
</file>

<file path=customXml/itemProps4.xml><?xml version="1.0" encoding="utf-8"?>
<ds:datastoreItem xmlns:ds="http://schemas.openxmlformats.org/officeDocument/2006/customXml" ds:itemID="{3726DA23-1E4C-42B8-B980-4BDD001B4448}"/>
</file>

<file path=customXml/itemProps5.xml><?xml version="1.0" encoding="utf-8"?>
<ds:datastoreItem xmlns:ds="http://schemas.openxmlformats.org/officeDocument/2006/customXml" ds:itemID="{3EFE91D7-F962-4F1A-92E4-FB120F94F4D8}"/>
</file>

<file path=docProps/app.xml><?xml version="1.0" encoding="utf-8"?>
<Properties xmlns="http://schemas.openxmlformats.org/officeDocument/2006/extended-properties" xmlns:vt="http://schemas.openxmlformats.org/officeDocument/2006/docPropsVTypes">
  <Template>Chapter Template</Template>
  <TotalTime>233</TotalTime>
  <Pages>33</Pages>
  <Words>6167</Words>
  <Characters>35154</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Labrecque</dc:creator>
  <cp:lastModifiedBy>Aamir Ahmed</cp:lastModifiedBy>
  <cp:revision>135</cp:revision>
  <dcterms:created xsi:type="dcterms:W3CDTF">2021-01-14T08:34:00Z</dcterms:created>
  <dcterms:modified xsi:type="dcterms:W3CDTF">2021-08-05T14:40:00Z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0x010100F0722B58C1B4F6479F5D6A8E069F2686</vt:lpwstr>
  </property>
</Properties>
</file>